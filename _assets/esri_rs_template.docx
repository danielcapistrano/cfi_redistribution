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charts/chart1.xml" ContentType="application/vnd.openxmlformats-officedocument.drawingml.chart+xml"/>
  <Override PartName="/word/charts/chart2.xml" ContentType="application/vnd.openxmlformats-officedocument.drawingml.chart+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3A85D" w14:textId="77777777" w:rsidR="001D463C" w:rsidRDefault="001D463C"/>
    <w:p w14:paraId="2CBE9934" w14:textId="77777777" w:rsidR="00C314BB" w:rsidRDefault="00C314BB"/>
    <w:p w14:paraId="27083A2E" w14:textId="77777777" w:rsidR="00C314BB" w:rsidRPr="00442844" w:rsidRDefault="00C7592A" w:rsidP="00442844">
      <w:pPr>
        <w:pStyle w:val="Title"/>
      </w:pPr>
      <w:r w:rsidRPr="00442844">
        <w:t xml:space="preserve">SAMPLE FONT SIZE FOR </w:t>
      </w:r>
      <w:r w:rsidR="004D14DB" w:rsidRPr="00442844">
        <w:t>ESRI TITLE</w:t>
      </w:r>
      <w:r w:rsidR="00120A21" w:rsidRPr="00442844">
        <w:t xml:space="preserve"> </w:t>
      </w:r>
      <w:r w:rsidR="004D14DB" w:rsidRPr="00442844">
        <w:t>OF REPORT</w:t>
      </w:r>
      <w:r w:rsidRPr="00442844">
        <w:t xml:space="preserve"> </w:t>
      </w:r>
      <w:r w:rsidR="009276C8" w:rsidRPr="00442844">
        <w:t>(</w:t>
      </w:r>
      <w:r w:rsidR="00C03552" w:rsidRPr="00442844">
        <w:t xml:space="preserve">Style: RS </w:t>
      </w:r>
      <w:r w:rsidR="009276C8" w:rsidRPr="00442844">
        <w:t>Title page – title)</w:t>
      </w:r>
    </w:p>
    <w:p w14:paraId="01ACCBD5" w14:textId="77777777" w:rsidR="00C314BB" w:rsidRDefault="00C314BB" w:rsidP="00842C37">
      <w:pPr>
        <w:pStyle w:val="RSListofabbreviations"/>
      </w:pPr>
    </w:p>
    <w:p w14:paraId="5D146B0A" w14:textId="77777777" w:rsidR="000E3840" w:rsidRDefault="000E3840"/>
    <w:p w14:paraId="735B5578" w14:textId="77777777" w:rsidR="00C314BB" w:rsidRDefault="00C314BB"/>
    <w:p w14:paraId="11EAD096" w14:textId="77777777" w:rsidR="0017260A" w:rsidRPr="00332E0F" w:rsidRDefault="00C7592A" w:rsidP="00BB6980">
      <w:pPr>
        <w:pStyle w:val="Author"/>
      </w:pPr>
      <w:r w:rsidRPr="00332E0F">
        <w:t>A</w:t>
      </w:r>
      <w:r w:rsidR="00332E0F">
        <w:t>uthor 1</w:t>
      </w:r>
      <w:r w:rsidR="0017260A" w:rsidRPr="00332E0F">
        <w:t xml:space="preserve"> </w:t>
      </w:r>
      <w:proofErr w:type="spellStart"/>
      <w:r w:rsidR="0017260A" w:rsidRPr="00332E0F">
        <w:t>F</w:t>
      </w:r>
      <w:r w:rsidR="00332E0F">
        <w:t>irstname</w:t>
      </w:r>
      <w:proofErr w:type="spellEnd"/>
      <w:r w:rsidR="0017260A" w:rsidRPr="00332E0F">
        <w:t xml:space="preserve"> L</w:t>
      </w:r>
      <w:r w:rsidR="00332E0F">
        <w:t>astname</w:t>
      </w:r>
      <w:r w:rsidR="009276C8">
        <w:t xml:space="preserve"> (</w:t>
      </w:r>
      <w:r w:rsidR="00C03552">
        <w:t xml:space="preserve">Style: RS </w:t>
      </w:r>
      <w:r w:rsidR="009276C8">
        <w:t xml:space="preserve">Title </w:t>
      </w:r>
      <w:r w:rsidR="009276C8" w:rsidRPr="004A57E0">
        <w:t>page</w:t>
      </w:r>
      <w:r w:rsidR="009276C8">
        <w:t xml:space="preserve"> – authors)</w:t>
      </w:r>
    </w:p>
    <w:p w14:paraId="7850C4DC" w14:textId="77777777" w:rsidR="00C314BB" w:rsidRPr="00332E0F" w:rsidRDefault="0017260A" w:rsidP="009276C8">
      <w:pPr>
        <w:pStyle w:val="RSTitlepg-authors"/>
      </w:pPr>
      <w:r w:rsidRPr="00332E0F">
        <w:t>A</w:t>
      </w:r>
      <w:r w:rsidR="00332E0F">
        <w:t>uthor2</w:t>
      </w:r>
      <w:r w:rsidRPr="00332E0F">
        <w:t xml:space="preserve"> </w:t>
      </w:r>
      <w:proofErr w:type="spellStart"/>
      <w:r w:rsidRPr="00332E0F">
        <w:t>F</w:t>
      </w:r>
      <w:r w:rsidR="00332E0F">
        <w:t>irstname</w:t>
      </w:r>
      <w:proofErr w:type="spellEnd"/>
      <w:r w:rsidRPr="00332E0F">
        <w:t xml:space="preserve"> L</w:t>
      </w:r>
      <w:r w:rsidR="00332E0F">
        <w:t>astname</w:t>
      </w:r>
      <w:r w:rsidR="00C7592A" w:rsidRPr="00332E0F">
        <w:t xml:space="preserve"> </w:t>
      </w:r>
      <w:r w:rsidR="00D37010" w:rsidRPr="00332E0F" w:rsidDel="00D37010">
        <w:t xml:space="preserve"> </w:t>
      </w:r>
    </w:p>
    <w:p w14:paraId="4D9D18DE" w14:textId="77777777" w:rsidR="000E3840" w:rsidRDefault="000E3840"/>
    <w:p w14:paraId="1ECFDAB0" w14:textId="77777777" w:rsidR="00C314BB" w:rsidRDefault="00C314BB"/>
    <w:p w14:paraId="270543D7" w14:textId="77777777" w:rsidR="00C314BB" w:rsidRPr="00BB6980" w:rsidRDefault="00C314BB" w:rsidP="00BB6980">
      <w:pPr>
        <w:pStyle w:val="Date"/>
      </w:pPr>
      <w:r w:rsidRPr="00BB6980">
        <w:t>Month Year</w:t>
      </w:r>
      <w:r w:rsidR="003B1FCD" w:rsidRPr="00BB6980">
        <w:t xml:space="preserve"> </w:t>
      </w:r>
      <w:r w:rsidR="009276C8" w:rsidRPr="00BB6980">
        <w:t>(</w:t>
      </w:r>
      <w:r w:rsidR="004A57E0" w:rsidRPr="00BB6980">
        <w:t xml:space="preserve">Style: RS </w:t>
      </w:r>
      <w:r w:rsidR="009276C8" w:rsidRPr="00BB6980">
        <w:t xml:space="preserve">Title page </w:t>
      </w:r>
      <w:r w:rsidR="0047045B" w:rsidRPr="00BB6980">
        <w:t xml:space="preserve">– </w:t>
      </w:r>
      <w:r w:rsidR="009276C8" w:rsidRPr="00BB6980">
        <w:t>date)</w:t>
      </w:r>
    </w:p>
    <w:p w14:paraId="100867E6" w14:textId="77777777" w:rsidR="00C314BB" w:rsidRDefault="00C314BB"/>
    <w:p w14:paraId="2D869F66" w14:textId="77777777" w:rsidR="000E3840" w:rsidRDefault="000E3840"/>
    <w:p w14:paraId="209DD26A" w14:textId="77777777" w:rsidR="003B1207" w:rsidRPr="00DB1FD5" w:rsidRDefault="003B1207" w:rsidP="009276C8">
      <w:pPr>
        <w:pStyle w:val="RSTitlepg-RSnumber"/>
      </w:pPr>
      <w:r w:rsidRPr="00DB1FD5">
        <w:t>RESEARCH SERIES</w:t>
      </w:r>
      <w:r w:rsidR="00F10768" w:rsidRPr="00DB1FD5">
        <w:t xml:space="preserve"> </w:t>
      </w:r>
      <w:r w:rsidR="009276C8">
        <w:t>(</w:t>
      </w:r>
      <w:r w:rsidR="004A57E0">
        <w:t xml:space="preserve">Style: RS </w:t>
      </w:r>
      <w:r w:rsidR="009276C8">
        <w:t>Title page – RS number)</w:t>
      </w:r>
    </w:p>
    <w:p w14:paraId="619DF57C" w14:textId="77777777" w:rsidR="003B1207" w:rsidRPr="00DB1FD5" w:rsidRDefault="003B1207" w:rsidP="009276C8">
      <w:pPr>
        <w:pStyle w:val="RSTitlepg-RSnumber"/>
      </w:pPr>
      <w:r w:rsidRPr="00DB1FD5">
        <w:t>NUMBER XX</w:t>
      </w:r>
    </w:p>
    <w:p w14:paraId="03DF931B" w14:textId="77777777" w:rsidR="000E3840" w:rsidRDefault="000E3840"/>
    <w:p w14:paraId="331B2C5B" w14:textId="77777777" w:rsidR="00265D6A" w:rsidRDefault="00265D6A"/>
    <w:p w14:paraId="348165B8" w14:textId="77777777" w:rsidR="009276C8" w:rsidRDefault="000649DC" w:rsidP="009276C8">
      <w:pPr>
        <w:pStyle w:val="RSTitlepg-Addinfo"/>
      </w:pPr>
      <w:r>
        <w:t xml:space="preserve">Available to download from </w:t>
      </w:r>
      <w:hyperlink r:id="rId11" w:history="1">
        <w:r w:rsidR="009276C8" w:rsidRPr="00706509">
          <w:rPr>
            <w:rStyle w:val="Hyperlink"/>
            <w:rFonts w:asciiTheme="minorHAnsi" w:hAnsiTheme="minorHAnsi" w:cstheme="minorBidi"/>
          </w:rPr>
          <w:t>www.esri.ie</w:t>
        </w:r>
      </w:hyperlink>
      <w:r w:rsidR="009276C8">
        <w:t xml:space="preserve"> (</w:t>
      </w:r>
      <w:r w:rsidR="0047045B">
        <w:t xml:space="preserve">Style: RS </w:t>
      </w:r>
      <w:r w:rsidR="009276C8">
        <w:t>Title page – Add info)</w:t>
      </w:r>
    </w:p>
    <w:p w14:paraId="63280255" w14:textId="77777777" w:rsidR="00265D6A" w:rsidRDefault="00265D6A" w:rsidP="009276C8">
      <w:pPr>
        <w:pStyle w:val="RSTitlepg-Addinfo"/>
      </w:pPr>
      <w:hyperlink r:id="rId12" w:history="1">
        <w:r w:rsidRPr="00AC1129">
          <w:rPr>
            <w:rStyle w:val="Hyperlink"/>
            <w:rFonts w:cs="Calibri"/>
            <w:color w:val="000000" w:themeColor="text1"/>
            <w:shd w:val="clear" w:color="auto" w:fill="FFFFFF"/>
          </w:rPr>
          <w:t>https://doi.org/10.26504/</w:t>
        </w:r>
      </w:hyperlink>
      <w:r w:rsidRPr="00AC1129">
        <w:rPr>
          <w:rStyle w:val="Hyperlink"/>
          <w:rFonts w:cs="Calibri"/>
          <w:color w:val="000000" w:themeColor="text1"/>
          <w:shd w:val="clear" w:color="auto" w:fill="FFFFFF"/>
        </w:rPr>
        <w:t>rs...</w:t>
      </w:r>
      <w:r w:rsidRPr="00AC1129">
        <w:rPr>
          <w:color w:val="000000" w:themeColor="text1"/>
        </w:rPr>
        <w:t xml:space="preserve"> </w:t>
      </w:r>
    </w:p>
    <w:p w14:paraId="10EE6374" w14:textId="77777777" w:rsidR="000E3840" w:rsidRDefault="000E3840" w:rsidP="009276C8">
      <w:pPr>
        <w:pStyle w:val="RSTitlepg-Addinfo"/>
      </w:pPr>
    </w:p>
    <w:p w14:paraId="246A1430" w14:textId="77777777" w:rsidR="00265D6A" w:rsidRDefault="00265D6A" w:rsidP="009276C8">
      <w:pPr>
        <w:pStyle w:val="RSTitlepg-Addinfo"/>
        <w:rPr>
          <w:rFonts w:ascii="Calibri" w:eastAsia="Calibri" w:hAnsi="Calibri" w:cs="Times New Roman"/>
          <w:szCs w:val="24"/>
        </w:rPr>
      </w:pPr>
      <w:r w:rsidRPr="000E3840">
        <w:rPr>
          <w:rFonts w:ascii="Calibri" w:eastAsia="Calibri" w:hAnsi="Calibri" w:cs="Times New Roman"/>
          <w:szCs w:val="24"/>
        </w:rPr>
        <w:t>ISBN 978-0-7070-</w:t>
      </w:r>
      <w:r>
        <w:rPr>
          <w:rFonts w:ascii="Calibri" w:eastAsia="Calibri" w:hAnsi="Calibri" w:cs="Times New Roman"/>
          <w:szCs w:val="24"/>
        </w:rPr>
        <w:t>XXXX</w:t>
      </w:r>
      <w:r w:rsidRPr="000E3840">
        <w:rPr>
          <w:rFonts w:ascii="Calibri" w:eastAsia="Calibri" w:hAnsi="Calibri" w:cs="Times New Roman"/>
          <w:szCs w:val="24"/>
        </w:rPr>
        <w:t>-</w:t>
      </w:r>
      <w:r>
        <w:rPr>
          <w:rFonts w:ascii="Calibri" w:eastAsia="Calibri" w:hAnsi="Calibri" w:cs="Times New Roman"/>
          <w:szCs w:val="24"/>
        </w:rPr>
        <w:t xml:space="preserve">X (only include an </w:t>
      </w:r>
      <w:proofErr w:type="spellStart"/>
      <w:r>
        <w:rPr>
          <w:rFonts w:ascii="Calibri" w:eastAsia="Calibri" w:hAnsi="Calibri" w:cs="Times New Roman"/>
          <w:szCs w:val="24"/>
        </w:rPr>
        <w:t>isbn</w:t>
      </w:r>
      <w:proofErr w:type="spellEnd"/>
      <w:r>
        <w:rPr>
          <w:rFonts w:ascii="Calibri" w:eastAsia="Calibri" w:hAnsi="Calibri" w:cs="Times New Roman"/>
          <w:szCs w:val="24"/>
        </w:rPr>
        <w:t xml:space="preserve"> if the report is being printed)</w:t>
      </w:r>
    </w:p>
    <w:p w14:paraId="14952E03" w14:textId="77777777" w:rsidR="00265D6A" w:rsidRDefault="00265D6A"/>
    <w:p w14:paraId="3A12E1E3" w14:textId="77777777" w:rsidR="000E3840" w:rsidRPr="000E3840" w:rsidRDefault="00534AD3" w:rsidP="009276C8">
      <w:pPr>
        <w:pStyle w:val="RSTitlepg-Addinfo"/>
      </w:pPr>
      <w:r w:rsidRPr="00534AD3">
        <w:sym w:font="Symbol" w:char="F0D3"/>
      </w:r>
      <w:r w:rsidRPr="00534AD3">
        <w:t xml:space="preserve"> </w:t>
      </w:r>
      <w:r>
        <w:t xml:space="preserve"> </w:t>
      </w:r>
      <w:r w:rsidR="005F7361">
        <w:t xml:space="preserve">202X </w:t>
      </w:r>
      <w:r w:rsidR="000E3840" w:rsidRPr="000E3840">
        <w:t xml:space="preserve">The Economic and Social Research Institute </w:t>
      </w:r>
    </w:p>
    <w:p w14:paraId="01708F2B" w14:textId="77777777" w:rsidR="000E3840" w:rsidRPr="000E3840" w:rsidRDefault="000E3840" w:rsidP="009276C8">
      <w:pPr>
        <w:pStyle w:val="RSTitlepg-Addinfo"/>
        <w:rPr>
          <w:b/>
          <w:color w:val="365F91"/>
        </w:rPr>
      </w:pPr>
      <w:r w:rsidRPr="000E3840">
        <w:t>Whitaker Square, Sir John Rogerson’s Quay, Dublin 2</w:t>
      </w:r>
      <w:r w:rsidR="00594792">
        <w:t>.</w:t>
      </w:r>
    </w:p>
    <w:p w14:paraId="563125F5" w14:textId="77777777" w:rsidR="00537B52" w:rsidRPr="009276C8" w:rsidRDefault="00537B52" w:rsidP="009276C8">
      <w:pPr>
        <w:pStyle w:val="RSTitlepg-Addinfo"/>
        <w:rPr>
          <w:color w:val="1F355E"/>
        </w:rPr>
      </w:pPr>
      <w:r>
        <w:br/>
      </w:r>
      <w:r>
        <w:rPr>
          <w:noProof/>
          <w:lang w:val="en-US"/>
        </w:rPr>
        <w:drawing>
          <wp:inline distT="0" distB="0" distL="0" distR="0" wp14:anchorId="256B69C4" wp14:editId="24C55727">
            <wp:extent cx="838200" cy="294005"/>
            <wp:effectExtent l="0" t="0" r="0" b="0"/>
            <wp:docPr id="4" name="Picture 4" descr="Creative Commons Licens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reative Commons License">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38200" cy="294005"/>
                    </a:xfrm>
                    <a:prstGeom prst="rect">
                      <a:avLst/>
                    </a:prstGeom>
                    <a:noFill/>
                    <a:ln>
                      <a:noFill/>
                    </a:ln>
                  </pic:spPr>
                </pic:pic>
              </a:graphicData>
            </a:graphic>
          </wp:inline>
        </w:drawing>
      </w:r>
      <w:r>
        <w:br/>
      </w:r>
      <w:r w:rsidRPr="009276C8">
        <w:rPr>
          <w:color w:val="1F355E"/>
        </w:rPr>
        <w:t>This Open Access work is licensed under a Creative Commons Attribution 4.0 International License (https://creativecommons.org/licenses/by/4.0/), which permits unrestricted use, distribution, and reproduction in any medium, provided the original work is properly credited.</w:t>
      </w:r>
    </w:p>
    <w:p w14:paraId="368A10D5" w14:textId="77777777" w:rsidR="00C314BB" w:rsidRDefault="00C314BB" w:rsidP="00534AD3">
      <w:pPr>
        <w:spacing w:after="120" w:line="288" w:lineRule="auto"/>
        <w:jc w:val="both"/>
      </w:pPr>
      <w:r>
        <w:br w:type="page"/>
      </w:r>
    </w:p>
    <w:p w14:paraId="69B47EBD" w14:textId="77777777" w:rsidR="00074481" w:rsidRPr="00E61715" w:rsidRDefault="00074481" w:rsidP="009276C8">
      <w:pPr>
        <w:pStyle w:val="RSHeading-Firstpages"/>
      </w:pPr>
      <w:r w:rsidRPr="00E61715">
        <w:lastRenderedPageBreak/>
        <w:t>ABOUT THE ESRI</w:t>
      </w:r>
      <w:r w:rsidR="009276C8">
        <w:t xml:space="preserve"> (</w:t>
      </w:r>
      <w:r w:rsidR="0047045B">
        <w:t xml:space="preserve">Style: RS </w:t>
      </w:r>
      <w:r w:rsidR="009276C8">
        <w:t>Heading – First pages)</w:t>
      </w:r>
    </w:p>
    <w:p w14:paraId="4C6EFDD0" w14:textId="77777777" w:rsidR="00C36DAF" w:rsidRPr="00C36DAF" w:rsidRDefault="00C36DAF" w:rsidP="00C36DAF">
      <w:pPr>
        <w:pStyle w:val="RSBodytext"/>
      </w:pPr>
      <w:r w:rsidRPr="00C36DAF">
        <w:t>BP Body Text BP Body Text BP Body Text BP Body Text BP Body Text BP Body Text BP Body Text BP Body Text BP Body Text BP Body Text BP Body Text BP Body Text BP Body Text BP Body Text.</w:t>
      </w:r>
    </w:p>
    <w:p w14:paraId="590BF6A4" w14:textId="77777777" w:rsidR="00C36DAF" w:rsidRPr="00C36DAF" w:rsidRDefault="00C36DAF" w:rsidP="00C36DAF">
      <w:pPr>
        <w:pStyle w:val="RSBodytext"/>
      </w:pPr>
      <w:r w:rsidRPr="00C36DAF">
        <w:t>BP Body Text BP Body Text BP Body Text BP Body Text BP Body Text BP Body Text BP Body Text BP Body Text BP Body Text BP Body Text BP Body Text.</w:t>
      </w:r>
    </w:p>
    <w:p w14:paraId="3B01E8DD" w14:textId="77777777" w:rsidR="00C36DAF" w:rsidRPr="00C36DAF" w:rsidRDefault="00C36DAF" w:rsidP="00C36DAF">
      <w:pPr>
        <w:pStyle w:val="RSBodytext"/>
      </w:pPr>
      <w:r w:rsidRPr="00C36DAF">
        <w:t>BP Body Text BP Body Text BP Body Text BP Body Text BP Body Text BP Body Text BP Body Text BP Body Text BP Body Text.</w:t>
      </w:r>
    </w:p>
    <w:p w14:paraId="534F46B8" w14:textId="77777777" w:rsidR="00C36DAF" w:rsidRPr="00C36DAF" w:rsidRDefault="00C36DAF" w:rsidP="00C36DAF">
      <w:pPr>
        <w:pStyle w:val="RSBodytext"/>
      </w:pPr>
      <w:r w:rsidRPr="00C36DAF">
        <w:t xml:space="preserve">BP Body Text BP Body Text BP Body Text. </w:t>
      </w:r>
    </w:p>
    <w:p w14:paraId="2358D1EB" w14:textId="77777777" w:rsidR="007E55E8" w:rsidRDefault="00CF1A4B" w:rsidP="009276C8">
      <w:pPr>
        <w:pStyle w:val="RSBodytext"/>
      </w:pPr>
      <w:r>
        <w:t>(</w:t>
      </w:r>
      <w:r w:rsidR="007C6C9C">
        <w:t xml:space="preserve">Style: RS </w:t>
      </w:r>
      <w:r>
        <w:t>Body Text)</w:t>
      </w:r>
    </w:p>
    <w:p w14:paraId="2179EC61" w14:textId="77777777" w:rsidR="007E55E8" w:rsidRPr="00942490" w:rsidRDefault="007E55E8" w:rsidP="00942490"/>
    <w:p w14:paraId="5D6E0E11" w14:textId="77777777" w:rsidR="00C314BB" w:rsidRDefault="00C314BB" w:rsidP="00C314BB">
      <w:pPr>
        <w:spacing w:after="0" w:line="240" w:lineRule="auto"/>
      </w:pPr>
      <w:r>
        <w:br w:type="page"/>
      </w:r>
    </w:p>
    <w:p w14:paraId="621E914B" w14:textId="77777777" w:rsidR="00C314BB" w:rsidRPr="003A62B6" w:rsidRDefault="00C314BB" w:rsidP="009276C8">
      <w:pPr>
        <w:pStyle w:val="RSHeading-Firstpages"/>
      </w:pPr>
      <w:bookmarkStart w:id="0" w:name="_Toc338417888"/>
      <w:bookmarkStart w:id="1" w:name="_Toc338418783"/>
      <w:bookmarkStart w:id="2" w:name="_Toc338418956"/>
      <w:bookmarkStart w:id="3" w:name="_Toc338419024"/>
      <w:bookmarkStart w:id="4" w:name="_Toc338432921"/>
      <w:bookmarkStart w:id="5" w:name="_Toc338433579"/>
      <w:bookmarkStart w:id="6" w:name="_Toc338946419"/>
      <w:bookmarkStart w:id="7" w:name="_Toc339974230"/>
      <w:bookmarkStart w:id="8" w:name="_Toc339974301"/>
      <w:bookmarkStart w:id="9" w:name="_Toc340137065"/>
      <w:bookmarkStart w:id="10" w:name="_Toc340137378"/>
      <w:bookmarkStart w:id="11" w:name="_Toc340176752"/>
      <w:bookmarkStart w:id="12" w:name="_Toc340218578"/>
      <w:bookmarkStart w:id="13" w:name="_Toc340219421"/>
      <w:bookmarkStart w:id="14" w:name="_Toc340219628"/>
      <w:bookmarkStart w:id="15" w:name="_Toc341175286"/>
      <w:bookmarkStart w:id="16" w:name="_Toc378690558"/>
      <w:bookmarkStart w:id="17" w:name="_Toc378690741"/>
      <w:bookmarkStart w:id="18" w:name="_Toc378692068"/>
      <w:bookmarkStart w:id="19" w:name="_Toc430343721"/>
      <w:bookmarkStart w:id="20" w:name="_Toc433294502"/>
      <w:r w:rsidRPr="00DB1FD5">
        <w:lastRenderedPageBreak/>
        <w:t>T</w:t>
      </w:r>
      <w:r w:rsidR="00F32780" w:rsidRPr="00DB1FD5">
        <w:t>HE AUTHORS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r w:rsidR="00014AD2">
        <w:t xml:space="preserve"> (</w:t>
      </w:r>
      <w:r w:rsidR="007C6C9C">
        <w:t xml:space="preserve">Style: RS </w:t>
      </w:r>
      <w:r w:rsidR="00014AD2">
        <w:t>Heading – First pages)</w:t>
      </w:r>
    </w:p>
    <w:p w14:paraId="49B8D265" w14:textId="77777777" w:rsidR="00AC6DB6" w:rsidRDefault="00AC6DB6" w:rsidP="007C6C9C">
      <w:pPr>
        <w:pStyle w:val="RSBodytext"/>
      </w:pPr>
      <w:proofErr w:type="spellStart"/>
      <w:r>
        <w:t>Xxxxx</w:t>
      </w:r>
      <w:proofErr w:type="spellEnd"/>
      <w:r>
        <w:t xml:space="preserve"> </w:t>
      </w:r>
      <w:proofErr w:type="spellStart"/>
      <w:r>
        <w:t>Xxxxx</w:t>
      </w:r>
      <w:proofErr w:type="spellEnd"/>
      <w:r>
        <w:t xml:space="preserve"> is an Associate Research Professor at the Economic and Social Research </w:t>
      </w:r>
      <w:proofErr w:type="spellStart"/>
      <w:r>
        <w:t>Institutute</w:t>
      </w:r>
      <w:proofErr w:type="spellEnd"/>
      <w:r>
        <w:t xml:space="preserve"> (ESRI) and an Adjunct Professor at Trinity College Dublin (TCD).   </w:t>
      </w:r>
      <w:proofErr w:type="spellStart"/>
      <w:r>
        <w:t>Xxxxx</w:t>
      </w:r>
      <w:proofErr w:type="spellEnd"/>
      <w:r>
        <w:t xml:space="preserve"> </w:t>
      </w:r>
      <w:proofErr w:type="spellStart"/>
      <w:r>
        <w:t>Xxxxx</w:t>
      </w:r>
      <w:proofErr w:type="spellEnd"/>
      <w:r>
        <w:t xml:space="preserve"> is a Senior Research Office at the ESRI and an Adjunct Associate Professor at TCD.</w:t>
      </w:r>
    </w:p>
    <w:p w14:paraId="526C58F6" w14:textId="77777777" w:rsidR="00AC6DB6" w:rsidRDefault="00AC6DB6" w:rsidP="007C6C9C">
      <w:pPr>
        <w:pStyle w:val="RSBodytext"/>
      </w:pPr>
    </w:p>
    <w:p w14:paraId="219DC144" w14:textId="77777777" w:rsidR="00AC6DB6" w:rsidRDefault="00AC6DB6" w:rsidP="007C6C9C">
      <w:pPr>
        <w:pStyle w:val="RSBodytext"/>
      </w:pPr>
      <w:r>
        <w:t>or</w:t>
      </w:r>
    </w:p>
    <w:p w14:paraId="3C0C16C2" w14:textId="77777777" w:rsidR="00AC6DB6" w:rsidRDefault="00AC6DB6" w:rsidP="007C6C9C">
      <w:pPr>
        <w:pStyle w:val="RSBodytext"/>
      </w:pPr>
    </w:p>
    <w:p w14:paraId="36D1EE23" w14:textId="77777777" w:rsidR="00C314BB" w:rsidRDefault="00AC6DB6" w:rsidP="007C6C9C">
      <w:pPr>
        <w:pStyle w:val="RSBodytext"/>
      </w:pPr>
      <w:proofErr w:type="spellStart"/>
      <w:r>
        <w:t>Xxxxx</w:t>
      </w:r>
      <w:proofErr w:type="spellEnd"/>
      <w:r>
        <w:t xml:space="preserve"> </w:t>
      </w:r>
      <w:proofErr w:type="spellStart"/>
      <w:r>
        <w:t>Xxxxxxx</w:t>
      </w:r>
      <w:proofErr w:type="spellEnd"/>
      <w:r>
        <w:t xml:space="preserve"> and </w:t>
      </w:r>
      <w:proofErr w:type="spellStart"/>
      <w:r>
        <w:t>Xxxxx</w:t>
      </w:r>
      <w:proofErr w:type="spellEnd"/>
      <w:r>
        <w:t xml:space="preserve"> </w:t>
      </w:r>
      <w:proofErr w:type="spellStart"/>
      <w:r>
        <w:t>Xxxx</w:t>
      </w:r>
      <w:proofErr w:type="spellEnd"/>
      <w:r>
        <w:t xml:space="preserve"> are Associate Research Professors and </w:t>
      </w:r>
      <w:proofErr w:type="spellStart"/>
      <w:r>
        <w:t>Xxxxx</w:t>
      </w:r>
      <w:proofErr w:type="spellEnd"/>
      <w:r>
        <w:t xml:space="preserve"> </w:t>
      </w:r>
      <w:proofErr w:type="spellStart"/>
      <w:r>
        <w:t>Xxxxx</w:t>
      </w:r>
      <w:proofErr w:type="spellEnd"/>
      <w:r>
        <w:t xml:space="preserve"> is Research Officer at the Economic and Social Research Institute (ESRI) and all also hold adjunct positions at Trinity College Dublin (TCD). </w:t>
      </w:r>
      <w:proofErr w:type="spellStart"/>
      <w:r>
        <w:t>Xxxxx</w:t>
      </w:r>
      <w:proofErr w:type="spellEnd"/>
      <w:r>
        <w:t xml:space="preserve"> </w:t>
      </w:r>
      <w:proofErr w:type="spellStart"/>
      <w:r>
        <w:t>Xxxxx</w:t>
      </w:r>
      <w:proofErr w:type="spellEnd"/>
      <w:r>
        <w:t xml:space="preserve"> is a research assistant at the ESRI.   </w:t>
      </w:r>
    </w:p>
    <w:p w14:paraId="2EA99081" w14:textId="77777777" w:rsidR="00C314BB" w:rsidRDefault="007C6C9C" w:rsidP="007C6C9C">
      <w:pPr>
        <w:pStyle w:val="RSBodytext"/>
        <w:rPr>
          <w:rFonts w:eastAsia="Batang"/>
          <w:bCs/>
          <w:szCs w:val="20"/>
        </w:rPr>
      </w:pPr>
      <w:r>
        <w:rPr>
          <w:rFonts w:eastAsia="Batang"/>
          <w:bCs/>
          <w:szCs w:val="20"/>
        </w:rPr>
        <w:t>(Style: RS Body Text)</w:t>
      </w:r>
    </w:p>
    <w:p w14:paraId="3A196BE5" w14:textId="77777777" w:rsidR="007C6C9C" w:rsidRPr="006779B4" w:rsidRDefault="007C6C9C" w:rsidP="00C314BB">
      <w:pPr>
        <w:autoSpaceDE w:val="0"/>
        <w:autoSpaceDN w:val="0"/>
        <w:ind w:left="851" w:right="851"/>
        <w:rPr>
          <w:rFonts w:eastAsia="Batang"/>
          <w:bCs/>
          <w:szCs w:val="20"/>
          <w:lang w:eastAsia="de-DE"/>
        </w:rPr>
      </w:pPr>
    </w:p>
    <w:p w14:paraId="7C4D1185" w14:textId="77777777" w:rsidR="00C314BB" w:rsidRPr="003A62B6" w:rsidRDefault="00C314BB" w:rsidP="009276C8">
      <w:pPr>
        <w:pStyle w:val="RSHeading-Firstpages"/>
      </w:pPr>
      <w:bookmarkStart w:id="21" w:name="_Toc338417889"/>
      <w:bookmarkStart w:id="22" w:name="_Toc338418784"/>
      <w:bookmarkStart w:id="23" w:name="_Toc338418957"/>
      <w:bookmarkStart w:id="24" w:name="_Toc338419025"/>
      <w:bookmarkStart w:id="25" w:name="_Toc338432922"/>
      <w:bookmarkStart w:id="26" w:name="_Toc338433580"/>
      <w:bookmarkStart w:id="27" w:name="_Toc338946420"/>
      <w:bookmarkStart w:id="28" w:name="_Toc339974231"/>
      <w:bookmarkStart w:id="29" w:name="_Toc339974302"/>
      <w:bookmarkStart w:id="30" w:name="_Toc340137066"/>
      <w:bookmarkStart w:id="31" w:name="_Toc340137379"/>
      <w:bookmarkStart w:id="32" w:name="_Toc340176753"/>
      <w:bookmarkStart w:id="33" w:name="_Toc340219422"/>
      <w:bookmarkStart w:id="34" w:name="_Toc340219629"/>
      <w:bookmarkStart w:id="35" w:name="_Toc341175287"/>
      <w:bookmarkStart w:id="36" w:name="_Toc378690559"/>
      <w:bookmarkStart w:id="37" w:name="_Toc378690742"/>
      <w:bookmarkStart w:id="38" w:name="_Toc378692069"/>
      <w:bookmarkStart w:id="39" w:name="_Toc430343722"/>
      <w:bookmarkStart w:id="40" w:name="_Toc433294503"/>
      <w:r w:rsidRPr="00DB1FD5">
        <w:t>A</w:t>
      </w:r>
      <w:r w:rsidR="00F32780" w:rsidRPr="00DB1FD5">
        <w:t>CKNOWLEDGEMENTS</w:t>
      </w:r>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r w:rsidR="007C6C9C">
        <w:t xml:space="preserve"> (Style: RS Heading – First pages)</w:t>
      </w:r>
    </w:p>
    <w:p w14:paraId="33A619A6" w14:textId="77777777" w:rsidR="00C314BB" w:rsidRPr="00EA1B56" w:rsidRDefault="007C6C9C" w:rsidP="009276C8">
      <w:pPr>
        <w:pStyle w:val="RSBodytext"/>
      </w:pPr>
      <w:r>
        <w:t xml:space="preserve">Style: RS </w:t>
      </w:r>
      <w:r w:rsidR="00C314BB">
        <w:t>Body Text</w:t>
      </w:r>
      <w:r w:rsidR="009B497E">
        <w:t xml:space="preserve">  </w:t>
      </w:r>
    </w:p>
    <w:p w14:paraId="0632B260" w14:textId="77777777" w:rsidR="00C314BB" w:rsidRDefault="00C314BB" w:rsidP="00C314BB">
      <w:pPr>
        <w:autoSpaceDE w:val="0"/>
        <w:autoSpaceDN w:val="0"/>
        <w:ind w:left="851" w:right="851"/>
        <w:rPr>
          <w:rFonts w:eastAsia="Batang"/>
          <w:bCs/>
          <w:szCs w:val="20"/>
          <w:lang w:eastAsia="de-DE"/>
        </w:rPr>
      </w:pPr>
    </w:p>
    <w:p w14:paraId="61F1C1C6" w14:textId="77777777" w:rsidR="00C314BB" w:rsidRDefault="00C314BB" w:rsidP="00C314BB">
      <w:pPr>
        <w:autoSpaceDE w:val="0"/>
        <w:autoSpaceDN w:val="0"/>
        <w:ind w:left="851" w:right="851"/>
        <w:rPr>
          <w:rFonts w:eastAsia="Batang"/>
          <w:bCs/>
          <w:szCs w:val="20"/>
          <w:lang w:eastAsia="de-DE"/>
        </w:rPr>
      </w:pPr>
    </w:p>
    <w:p w14:paraId="12A3ABEA" w14:textId="77777777" w:rsidR="00C314BB" w:rsidRDefault="00C314BB" w:rsidP="00C314BB">
      <w:pPr>
        <w:autoSpaceDE w:val="0"/>
        <w:autoSpaceDN w:val="0"/>
        <w:ind w:left="851" w:right="851"/>
        <w:rPr>
          <w:rFonts w:eastAsia="Batang"/>
          <w:bCs/>
          <w:szCs w:val="20"/>
          <w:lang w:eastAsia="de-DE"/>
        </w:rPr>
      </w:pPr>
    </w:p>
    <w:p w14:paraId="2C06E176" w14:textId="77777777" w:rsidR="00C314BB" w:rsidRDefault="00C314BB" w:rsidP="00C314BB">
      <w:pPr>
        <w:autoSpaceDE w:val="0"/>
        <w:autoSpaceDN w:val="0"/>
        <w:ind w:left="851" w:right="851"/>
        <w:rPr>
          <w:rFonts w:eastAsia="Batang"/>
          <w:bCs/>
          <w:szCs w:val="20"/>
          <w:lang w:eastAsia="de-DE"/>
        </w:rPr>
      </w:pPr>
    </w:p>
    <w:p w14:paraId="1F044136" w14:textId="77777777" w:rsidR="00C314BB" w:rsidRDefault="00C314BB" w:rsidP="00C314BB">
      <w:pPr>
        <w:autoSpaceDE w:val="0"/>
        <w:autoSpaceDN w:val="0"/>
        <w:ind w:left="851" w:right="851"/>
        <w:rPr>
          <w:rFonts w:eastAsia="Batang"/>
          <w:bCs/>
          <w:szCs w:val="20"/>
          <w:lang w:eastAsia="de-DE"/>
        </w:rPr>
      </w:pPr>
    </w:p>
    <w:p w14:paraId="01468A30" w14:textId="77777777" w:rsidR="00C314BB" w:rsidRDefault="00C314BB" w:rsidP="00C314BB">
      <w:pPr>
        <w:autoSpaceDE w:val="0"/>
        <w:autoSpaceDN w:val="0"/>
        <w:ind w:left="851" w:right="851"/>
        <w:rPr>
          <w:rFonts w:eastAsia="Batang"/>
          <w:bCs/>
          <w:szCs w:val="20"/>
          <w:lang w:eastAsia="de-DE"/>
        </w:rPr>
      </w:pPr>
    </w:p>
    <w:p w14:paraId="0A30178D" w14:textId="77777777" w:rsidR="002D051A" w:rsidRDefault="002D051A" w:rsidP="009276C8">
      <w:pPr>
        <w:autoSpaceDE w:val="0"/>
        <w:autoSpaceDN w:val="0"/>
        <w:ind w:right="851"/>
        <w:rPr>
          <w:rFonts w:eastAsia="Batang"/>
          <w:bCs/>
          <w:szCs w:val="20"/>
          <w:lang w:eastAsia="de-DE"/>
        </w:rPr>
      </w:pPr>
    </w:p>
    <w:p w14:paraId="720433F8" w14:textId="77777777" w:rsidR="002D051A" w:rsidRDefault="002D051A" w:rsidP="009276C8">
      <w:pPr>
        <w:pStyle w:val="RSDisclaimer"/>
      </w:pPr>
    </w:p>
    <w:p w14:paraId="264A9BD5" w14:textId="77777777" w:rsidR="00C314BB" w:rsidRDefault="002D051A" w:rsidP="009276C8">
      <w:pPr>
        <w:pStyle w:val="RSDisclaimer"/>
      </w:pPr>
      <w:r w:rsidRPr="002D051A">
        <w:t>This report has been accepted for publication by the Institute, which does not itself take institutional policy positions. All ESRI Research Series reports are peer reviewed prior to publication. The author</w:t>
      </w:r>
      <w:r>
        <w:t>(</w:t>
      </w:r>
      <w:r w:rsidRPr="002D051A">
        <w:t>s</w:t>
      </w:r>
      <w:r>
        <w:t>)</w:t>
      </w:r>
      <w:r w:rsidRPr="002D051A">
        <w:t xml:space="preserve"> are solely responsible for the content and the views expressed.</w:t>
      </w:r>
      <w:r w:rsidR="009276C8">
        <w:t xml:space="preserve"> </w:t>
      </w:r>
    </w:p>
    <w:p w14:paraId="1748F773" w14:textId="77777777" w:rsidR="00014AD2" w:rsidRDefault="00014AD2" w:rsidP="009276C8">
      <w:pPr>
        <w:pStyle w:val="RSDisclaimer"/>
      </w:pPr>
      <w:r>
        <w:t>(</w:t>
      </w:r>
      <w:r w:rsidR="007C6C9C">
        <w:t xml:space="preserve">Style: RS </w:t>
      </w:r>
      <w:r>
        <w:t>Disclaimer)</w:t>
      </w:r>
    </w:p>
    <w:p w14:paraId="6549ABAD" w14:textId="77777777" w:rsidR="00534AD3" w:rsidRPr="00C314BB" w:rsidRDefault="00534AD3" w:rsidP="00C314BB">
      <w:pPr>
        <w:rPr>
          <w:rFonts w:ascii="Calibri" w:eastAsia="Times New Roman" w:hAnsi="Calibri" w:cs="Times New Roman"/>
          <w:i/>
          <w:szCs w:val="24"/>
        </w:rPr>
      </w:pPr>
    </w:p>
    <w:p w14:paraId="564BEED4" w14:textId="77777777" w:rsidR="00C314BB" w:rsidRDefault="00C314BB">
      <w:pPr>
        <w:sectPr w:rsidR="00C314BB" w:rsidSect="00CD34E2">
          <w:pgSz w:w="11906" w:h="16838"/>
          <w:pgMar w:top="1440" w:right="1440" w:bottom="851" w:left="1440" w:header="708" w:footer="708" w:gutter="0"/>
          <w:cols w:space="708"/>
          <w:docGrid w:linePitch="360"/>
        </w:sectPr>
      </w:pPr>
    </w:p>
    <w:p w14:paraId="3A1612D5" w14:textId="77777777" w:rsidR="00C314BB" w:rsidRPr="003A62B6" w:rsidRDefault="00C314BB" w:rsidP="009276C8">
      <w:pPr>
        <w:pStyle w:val="RSTOCheading"/>
      </w:pPr>
      <w:bookmarkStart w:id="41" w:name="_Toc478114275"/>
      <w:bookmarkStart w:id="42" w:name="_Toc478114336"/>
      <w:bookmarkStart w:id="43" w:name="_Toc478114426"/>
      <w:bookmarkStart w:id="44" w:name="_Toc478122982"/>
      <w:bookmarkStart w:id="45" w:name="_Toc478123784"/>
      <w:bookmarkStart w:id="46" w:name="_Toc478123851"/>
      <w:bookmarkStart w:id="47" w:name="_Toc478126825"/>
      <w:bookmarkStart w:id="48" w:name="_Toc478126930"/>
      <w:bookmarkStart w:id="49" w:name="_Toc473836054"/>
      <w:r w:rsidRPr="00DB1FD5">
        <w:lastRenderedPageBreak/>
        <w:t>T</w:t>
      </w:r>
      <w:r w:rsidR="00F152A4" w:rsidRPr="00DB1FD5">
        <w:t>ABLE OF CONTENTS</w:t>
      </w:r>
      <w:bookmarkEnd w:id="41"/>
      <w:bookmarkEnd w:id="42"/>
      <w:bookmarkEnd w:id="43"/>
      <w:bookmarkEnd w:id="44"/>
      <w:bookmarkEnd w:id="45"/>
      <w:bookmarkEnd w:id="46"/>
      <w:bookmarkEnd w:id="47"/>
      <w:bookmarkEnd w:id="48"/>
      <w:r w:rsidR="00F152A4" w:rsidRPr="003A62B6">
        <w:t xml:space="preserve"> </w:t>
      </w:r>
      <w:bookmarkEnd w:id="49"/>
      <w:r w:rsidR="009276C8">
        <w:t>(</w:t>
      </w:r>
      <w:r w:rsidR="009C7FC1">
        <w:t xml:space="preserve">Style: </w:t>
      </w:r>
      <w:r w:rsidR="009276C8">
        <w:t>RS TOC</w:t>
      </w:r>
      <w:r w:rsidR="009C7FC1">
        <w:t xml:space="preserve"> heading</w:t>
      </w:r>
      <w:r w:rsidR="009276C8">
        <w:t xml:space="preserve">) </w:t>
      </w:r>
    </w:p>
    <w:p w14:paraId="7BDD4AB8" w14:textId="77777777" w:rsidR="004412F8" w:rsidRDefault="004412F8">
      <w:pPr>
        <w:pStyle w:val="TOC1"/>
        <w:rPr>
          <w:rFonts w:asciiTheme="minorHAnsi" w:eastAsiaTheme="minorEastAsia" w:hAnsiTheme="minorHAnsi" w:cstheme="minorBidi"/>
          <w:caps w:val="0"/>
          <w:color w:val="auto"/>
          <w:lang w:eastAsia="en-IE"/>
        </w:rPr>
      </w:pPr>
      <w:r>
        <w:rPr>
          <w:caps w:val="0"/>
          <w:smallCaps/>
        </w:rPr>
        <w:fldChar w:fldCharType="begin"/>
      </w:r>
      <w:r>
        <w:rPr>
          <w:caps w:val="0"/>
          <w:smallCaps/>
        </w:rPr>
        <w:instrText xml:space="preserve"> TOC \t "Heading 1,1,Heading 2,1,Heading 3,2,ESRI 1.1,2,ESRI 1.1.1,3,ESRI CHAPTER NUMBER,1,ESRI ChapterName,1,ESRI chNAME CORRECT,1,References Header,1" </w:instrText>
      </w:r>
      <w:r>
        <w:rPr>
          <w:caps w:val="0"/>
          <w:smallCaps/>
        </w:rPr>
        <w:fldChar w:fldCharType="separate"/>
      </w:r>
      <w:r w:rsidRPr="004E59B2">
        <w:t>ABBREVIATIONS</w:t>
      </w:r>
      <w:r>
        <w:tab/>
      </w:r>
      <w:r>
        <w:fldChar w:fldCharType="begin"/>
      </w:r>
      <w:r>
        <w:instrText xml:space="preserve"> PAGEREF _Toc478126933 \h </w:instrText>
      </w:r>
      <w:r>
        <w:fldChar w:fldCharType="separate"/>
      </w:r>
      <w:r w:rsidR="008764F5">
        <w:t>vii</w:t>
      </w:r>
      <w:r>
        <w:fldChar w:fldCharType="end"/>
      </w:r>
    </w:p>
    <w:p w14:paraId="738870C6" w14:textId="77777777" w:rsidR="004412F8" w:rsidRDefault="004412F8">
      <w:pPr>
        <w:pStyle w:val="TOC1"/>
        <w:rPr>
          <w:rFonts w:asciiTheme="minorHAnsi" w:eastAsiaTheme="minorEastAsia" w:hAnsiTheme="minorHAnsi" w:cstheme="minorBidi"/>
          <w:caps w:val="0"/>
          <w:color w:val="auto"/>
          <w:lang w:eastAsia="en-IE"/>
        </w:rPr>
      </w:pPr>
      <w:r w:rsidRPr="004E59B2">
        <w:rPr>
          <w:caps w:val="0"/>
        </w:rPr>
        <w:t>EXECUTIVE SUMMARY</w:t>
      </w:r>
      <w:r>
        <w:tab/>
      </w:r>
      <w:r>
        <w:fldChar w:fldCharType="begin"/>
      </w:r>
      <w:r>
        <w:instrText xml:space="preserve"> PAGEREF _Toc478126934 \h </w:instrText>
      </w:r>
      <w:r>
        <w:fldChar w:fldCharType="separate"/>
      </w:r>
      <w:r w:rsidR="008764F5">
        <w:t>ix</w:t>
      </w:r>
      <w:r>
        <w:fldChar w:fldCharType="end"/>
      </w:r>
    </w:p>
    <w:p w14:paraId="545B468D" w14:textId="77777777" w:rsidR="004412F8" w:rsidRDefault="004412F8">
      <w:pPr>
        <w:pStyle w:val="TOC1"/>
        <w:rPr>
          <w:rFonts w:asciiTheme="minorHAnsi" w:eastAsiaTheme="minorEastAsia" w:hAnsiTheme="minorHAnsi" w:cstheme="minorBidi"/>
          <w:caps w:val="0"/>
          <w:color w:val="auto"/>
          <w:lang w:eastAsia="en-IE"/>
        </w:rPr>
      </w:pPr>
      <w:r w:rsidRPr="004E59B2">
        <w:rPr>
          <w:caps w:val="0"/>
        </w:rPr>
        <w:t xml:space="preserve">CHAPTER 1 </w:t>
      </w:r>
      <w:r>
        <w:rPr>
          <w:caps w:val="0"/>
        </w:rPr>
        <w:t xml:space="preserve">   </w:t>
      </w:r>
      <w:r>
        <w:t>Chapter title (16 pt bold sentence case)</w:t>
      </w:r>
      <w:r>
        <w:tab/>
      </w:r>
      <w:r>
        <w:fldChar w:fldCharType="begin"/>
      </w:r>
      <w:r>
        <w:instrText xml:space="preserve"> PAGEREF _Toc478126937 \h </w:instrText>
      </w:r>
      <w:r>
        <w:fldChar w:fldCharType="separate"/>
      </w:r>
      <w:r w:rsidR="008764F5">
        <w:t>1</w:t>
      </w:r>
      <w:r>
        <w:fldChar w:fldCharType="end"/>
      </w:r>
    </w:p>
    <w:p w14:paraId="4CAE7B58" w14:textId="77777777" w:rsidR="004412F8" w:rsidRDefault="004412F8">
      <w:pPr>
        <w:pStyle w:val="TOC2"/>
        <w:rPr>
          <w:rFonts w:asciiTheme="minorHAnsi" w:eastAsiaTheme="minorEastAsia" w:hAnsiTheme="minorHAnsi" w:cstheme="minorBidi"/>
          <w:lang w:eastAsia="en-IE"/>
        </w:rPr>
      </w:pPr>
      <w:r>
        <w:t>1.1</w:t>
      </w:r>
      <w:r>
        <w:rPr>
          <w:rFonts w:asciiTheme="minorHAnsi" w:eastAsiaTheme="minorEastAsia" w:hAnsiTheme="minorHAnsi" w:cstheme="minorBidi"/>
          <w:lang w:eastAsia="en-IE"/>
        </w:rPr>
        <w:tab/>
      </w:r>
      <w:r w:rsidR="00077AFA">
        <w:rPr>
          <w:rFonts w:asciiTheme="minorHAnsi" w:eastAsiaTheme="minorEastAsia" w:hAnsiTheme="minorHAnsi" w:cstheme="minorBidi"/>
          <w:lang w:eastAsia="en-IE"/>
        </w:rPr>
        <w:t>S</w:t>
      </w:r>
      <w:r w:rsidR="00077AFA">
        <w:t>ection heading</w:t>
      </w:r>
      <w:r>
        <w:tab/>
      </w:r>
      <w:r>
        <w:fldChar w:fldCharType="begin"/>
      </w:r>
      <w:r>
        <w:instrText xml:space="preserve"> PAGEREF _Toc478126938 \h </w:instrText>
      </w:r>
      <w:r>
        <w:fldChar w:fldCharType="separate"/>
      </w:r>
      <w:r w:rsidR="008764F5">
        <w:t>1</w:t>
      </w:r>
      <w:r>
        <w:fldChar w:fldCharType="end"/>
      </w:r>
    </w:p>
    <w:p w14:paraId="5CBEBCED" w14:textId="77777777" w:rsidR="004412F8" w:rsidRDefault="004412F8">
      <w:pPr>
        <w:pStyle w:val="TOC3"/>
        <w:tabs>
          <w:tab w:val="left" w:pos="1843"/>
        </w:tabs>
        <w:rPr>
          <w:rFonts w:asciiTheme="minorHAnsi" w:eastAsiaTheme="minorEastAsia" w:hAnsiTheme="minorHAnsi" w:cstheme="minorBidi"/>
          <w:noProof/>
          <w:lang w:eastAsia="en-IE"/>
        </w:rPr>
      </w:pPr>
      <w:r>
        <w:rPr>
          <w:noProof/>
        </w:rPr>
        <w:t>1.1.1</w:t>
      </w:r>
      <w:r>
        <w:rPr>
          <w:rFonts w:asciiTheme="minorHAnsi" w:eastAsiaTheme="minorEastAsia" w:hAnsiTheme="minorHAnsi" w:cstheme="minorBidi"/>
          <w:noProof/>
          <w:lang w:eastAsia="en-IE"/>
        </w:rPr>
        <w:tab/>
      </w:r>
      <w:r>
        <w:rPr>
          <w:noProof/>
        </w:rPr>
        <w:t>Subsection heading</w:t>
      </w:r>
      <w:r>
        <w:rPr>
          <w:noProof/>
        </w:rPr>
        <w:tab/>
      </w:r>
      <w:r>
        <w:rPr>
          <w:noProof/>
        </w:rPr>
        <w:fldChar w:fldCharType="begin"/>
      </w:r>
      <w:r>
        <w:rPr>
          <w:noProof/>
        </w:rPr>
        <w:instrText xml:space="preserve"> PAGEREF _Toc478126939 \h </w:instrText>
      </w:r>
      <w:r>
        <w:rPr>
          <w:noProof/>
        </w:rPr>
      </w:r>
      <w:r>
        <w:rPr>
          <w:noProof/>
        </w:rPr>
        <w:fldChar w:fldCharType="separate"/>
      </w:r>
      <w:r w:rsidR="008764F5">
        <w:rPr>
          <w:noProof/>
        </w:rPr>
        <w:t>1</w:t>
      </w:r>
      <w:r>
        <w:rPr>
          <w:noProof/>
        </w:rPr>
        <w:fldChar w:fldCharType="end"/>
      </w:r>
    </w:p>
    <w:p w14:paraId="1C62C7C3" w14:textId="77777777" w:rsidR="004412F8" w:rsidRDefault="004412F8">
      <w:pPr>
        <w:pStyle w:val="TOC2"/>
        <w:rPr>
          <w:rFonts w:asciiTheme="minorHAnsi" w:eastAsiaTheme="minorEastAsia" w:hAnsiTheme="minorHAnsi" w:cstheme="minorBidi"/>
          <w:lang w:eastAsia="en-IE"/>
        </w:rPr>
      </w:pPr>
      <w:r>
        <w:t>1.2</w:t>
      </w:r>
      <w:r>
        <w:rPr>
          <w:rFonts w:asciiTheme="minorHAnsi" w:eastAsiaTheme="minorEastAsia" w:hAnsiTheme="minorHAnsi" w:cstheme="minorBidi"/>
          <w:lang w:eastAsia="en-IE"/>
        </w:rPr>
        <w:tab/>
      </w:r>
      <w:r w:rsidR="00077AFA">
        <w:rPr>
          <w:rFonts w:asciiTheme="minorHAnsi" w:eastAsiaTheme="minorEastAsia" w:hAnsiTheme="minorHAnsi" w:cstheme="minorBidi"/>
          <w:lang w:eastAsia="en-IE"/>
        </w:rPr>
        <w:t>S</w:t>
      </w:r>
      <w:r w:rsidR="00077AFA">
        <w:t>ection heading</w:t>
      </w:r>
      <w:r>
        <w:tab/>
      </w:r>
      <w:r>
        <w:fldChar w:fldCharType="begin"/>
      </w:r>
      <w:r>
        <w:instrText xml:space="preserve"> PAGEREF _Toc478126940 \h </w:instrText>
      </w:r>
      <w:r>
        <w:fldChar w:fldCharType="separate"/>
      </w:r>
      <w:r w:rsidR="008764F5">
        <w:t>2</w:t>
      </w:r>
      <w:r>
        <w:fldChar w:fldCharType="end"/>
      </w:r>
    </w:p>
    <w:p w14:paraId="14963A64" w14:textId="77777777" w:rsidR="004412F8" w:rsidRDefault="004412F8">
      <w:pPr>
        <w:pStyle w:val="TOC3"/>
        <w:tabs>
          <w:tab w:val="left" w:pos="1843"/>
        </w:tabs>
        <w:rPr>
          <w:rFonts w:asciiTheme="minorHAnsi" w:eastAsiaTheme="minorEastAsia" w:hAnsiTheme="minorHAnsi" w:cstheme="minorBidi"/>
          <w:noProof/>
          <w:lang w:eastAsia="en-IE"/>
        </w:rPr>
      </w:pPr>
      <w:r>
        <w:rPr>
          <w:noProof/>
        </w:rPr>
        <w:t>1.2.1</w:t>
      </w:r>
      <w:r>
        <w:rPr>
          <w:rFonts w:asciiTheme="minorHAnsi" w:eastAsiaTheme="minorEastAsia" w:hAnsiTheme="minorHAnsi" w:cstheme="minorBidi"/>
          <w:noProof/>
          <w:lang w:eastAsia="en-IE"/>
        </w:rPr>
        <w:tab/>
      </w:r>
      <w:r>
        <w:rPr>
          <w:noProof/>
        </w:rPr>
        <w:t>Subsection heading</w:t>
      </w:r>
      <w:r>
        <w:rPr>
          <w:noProof/>
        </w:rPr>
        <w:tab/>
      </w:r>
      <w:r>
        <w:rPr>
          <w:noProof/>
        </w:rPr>
        <w:fldChar w:fldCharType="begin"/>
      </w:r>
      <w:r>
        <w:rPr>
          <w:noProof/>
        </w:rPr>
        <w:instrText xml:space="preserve"> PAGEREF _Toc478126941 \h </w:instrText>
      </w:r>
      <w:r>
        <w:rPr>
          <w:noProof/>
        </w:rPr>
      </w:r>
      <w:r>
        <w:rPr>
          <w:noProof/>
        </w:rPr>
        <w:fldChar w:fldCharType="separate"/>
      </w:r>
      <w:r w:rsidR="008764F5">
        <w:rPr>
          <w:noProof/>
        </w:rPr>
        <w:t>2</w:t>
      </w:r>
      <w:r>
        <w:rPr>
          <w:noProof/>
        </w:rPr>
        <w:fldChar w:fldCharType="end"/>
      </w:r>
    </w:p>
    <w:p w14:paraId="624ACACB" w14:textId="77777777" w:rsidR="004412F8" w:rsidRDefault="004412F8">
      <w:pPr>
        <w:pStyle w:val="TOC1"/>
        <w:rPr>
          <w:rFonts w:asciiTheme="minorHAnsi" w:eastAsiaTheme="minorEastAsia" w:hAnsiTheme="minorHAnsi" w:cstheme="minorBidi"/>
          <w:caps w:val="0"/>
          <w:color w:val="auto"/>
          <w:lang w:eastAsia="en-IE"/>
        </w:rPr>
      </w:pPr>
      <w:r w:rsidRPr="004E59B2">
        <w:rPr>
          <w:caps w:val="0"/>
        </w:rPr>
        <w:t>REFERENCES</w:t>
      </w:r>
      <w:r>
        <w:tab/>
      </w:r>
      <w:r>
        <w:fldChar w:fldCharType="begin"/>
      </w:r>
      <w:r>
        <w:instrText xml:space="preserve"> PAGEREF _Toc478126942 \h </w:instrText>
      </w:r>
      <w:r>
        <w:fldChar w:fldCharType="separate"/>
      </w:r>
      <w:r w:rsidR="008764F5">
        <w:t>5</w:t>
      </w:r>
      <w:r>
        <w:fldChar w:fldCharType="end"/>
      </w:r>
    </w:p>
    <w:p w14:paraId="6A52BDFD" w14:textId="77777777" w:rsidR="00C314BB" w:rsidRDefault="004412F8" w:rsidP="00862784">
      <w:pPr>
        <w:tabs>
          <w:tab w:val="right" w:leader="dot" w:pos="9072"/>
        </w:tabs>
        <w:rPr>
          <w:rFonts w:ascii="Calibri" w:eastAsia="Calibri" w:hAnsi="Calibri" w:cs="Times New Roman"/>
          <w:caps/>
          <w:smallCaps/>
          <w:noProof/>
          <w:color w:val="1F355E"/>
        </w:rPr>
      </w:pPr>
      <w:r>
        <w:rPr>
          <w:rFonts w:ascii="Calibri" w:eastAsia="Calibri" w:hAnsi="Calibri" w:cs="Times New Roman"/>
          <w:caps/>
          <w:smallCaps/>
          <w:noProof/>
          <w:color w:val="1F355E"/>
        </w:rPr>
        <w:fldChar w:fldCharType="end"/>
      </w:r>
    </w:p>
    <w:p w14:paraId="034F7080" w14:textId="77777777" w:rsidR="0018353D" w:rsidRPr="00200256" w:rsidRDefault="0018353D" w:rsidP="0018353D"/>
    <w:p w14:paraId="199B8CF5" w14:textId="77777777" w:rsidR="0018353D" w:rsidRPr="001F1D07" w:rsidRDefault="0018353D" w:rsidP="0018353D">
      <w:pPr>
        <w:pBdr>
          <w:top w:val="single" w:sz="4" w:space="0" w:color="auto"/>
          <w:left w:val="single" w:sz="4" w:space="4" w:color="auto"/>
          <w:bottom w:val="single" w:sz="4" w:space="1" w:color="auto"/>
          <w:right w:val="single" w:sz="4" w:space="4" w:color="auto"/>
        </w:pBdr>
        <w:rPr>
          <w:b/>
          <w:bCs/>
          <w:noProof/>
        </w:rPr>
      </w:pPr>
      <w:r w:rsidRPr="001F1D07">
        <w:rPr>
          <w:b/>
          <w:bCs/>
        </w:rPr>
        <w:t>Instructions for generating a Table of Contents in a Word document:</w:t>
      </w:r>
    </w:p>
    <w:p w14:paraId="7F7B5E28" w14:textId="77777777" w:rsidR="0018353D" w:rsidRPr="001F1D07" w:rsidRDefault="0018353D" w:rsidP="0018353D">
      <w:pPr>
        <w:pBdr>
          <w:top w:val="single" w:sz="4" w:space="0" w:color="auto"/>
          <w:left w:val="single" w:sz="4" w:space="4" w:color="auto"/>
          <w:bottom w:val="single" w:sz="4" w:space="1" w:color="auto"/>
          <w:right w:val="single" w:sz="4" w:space="4" w:color="auto"/>
        </w:pBdr>
      </w:pPr>
      <w:r w:rsidRPr="001F1D07">
        <w:t>Place the cursor where you want the table to appear in the document.</w:t>
      </w:r>
      <w:r>
        <w:br/>
      </w:r>
      <w:r w:rsidRPr="001F1D07">
        <w:t>In the References tab, click on Table of Contents.</w:t>
      </w:r>
      <w:r>
        <w:br/>
      </w:r>
      <w:r w:rsidRPr="001F1D07">
        <w:t xml:space="preserve">Choose Custom Table of Contents to </w:t>
      </w:r>
      <w:proofErr w:type="gramStart"/>
      <w:r w:rsidRPr="001F1D07">
        <w:t>open up</w:t>
      </w:r>
      <w:proofErr w:type="gramEnd"/>
      <w:r w:rsidRPr="001F1D07">
        <w:t xml:space="preserve"> a dialogue box. </w:t>
      </w:r>
      <w:r>
        <w:br/>
      </w:r>
      <w:r w:rsidRPr="001F1D07">
        <w:t xml:space="preserve">Click on 'Options...' in the bottom right, which </w:t>
      </w:r>
      <w:proofErr w:type="gramStart"/>
      <w:r w:rsidRPr="001F1D07">
        <w:t>opens up</w:t>
      </w:r>
      <w:proofErr w:type="gramEnd"/>
      <w:r w:rsidRPr="001F1D07">
        <w:t xml:space="preserve"> another dialogue box titled 'Table of Content Options'. </w:t>
      </w:r>
      <w:r>
        <w:br/>
      </w:r>
      <w:r w:rsidRPr="001F1D07">
        <w:t xml:space="preserve">Choose which styles/headings you wish to be included in the Table of Contents. </w:t>
      </w:r>
    </w:p>
    <w:p w14:paraId="3AD81C7E" w14:textId="77777777" w:rsidR="0018353D" w:rsidRPr="001F1D07" w:rsidRDefault="0018353D" w:rsidP="0018353D">
      <w:pPr>
        <w:pBdr>
          <w:top w:val="single" w:sz="4" w:space="0" w:color="auto"/>
          <w:left w:val="single" w:sz="4" w:space="4" w:color="auto"/>
          <w:bottom w:val="single" w:sz="4" w:space="1" w:color="auto"/>
          <w:right w:val="single" w:sz="4" w:space="4" w:color="auto"/>
        </w:pBdr>
      </w:pPr>
      <w:r w:rsidRPr="001F1D07">
        <w:t xml:space="preserve">For example, </w:t>
      </w:r>
      <w:r>
        <w:br/>
      </w:r>
      <w:r w:rsidRPr="001F1D07">
        <w:t xml:space="preserve">For an RS report, deselect any already selected and then choose RS Chapter name, RS Chapter Number, RS Heading First Pages, RS 1.1 and maybe RS 1.1.1, depending on length. </w:t>
      </w:r>
    </w:p>
    <w:p w14:paraId="0FC9E046" w14:textId="77777777" w:rsidR="0018353D" w:rsidRPr="001F1D07" w:rsidRDefault="0018353D" w:rsidP="0018353D">
      <w:pPr>
        <w:pBdr>
          <w:top w:val="single" w:sz="4" w:space="0" w:color="auto"/>
          <w:left w:val="single" w:sz="4" w:space="4" w:color="auto"/>
          <w:bottom w:val="single" w:sz="4" w:space="1" w:color="auto"/>
          <w:right w:val="single" w:sz="4" w:space="4" w:color="auto"/>
        </w:pBdr>
      </w:pPr>
      <w:r w:rsidRPr="001F1D07">
        <w:rPr>
          <w:b/>
          <w:bCs/>
        </w:rPr>
        <w:t>To adjust the Table of Contents to list the chapter name and number on the same line:</w:t>
      </w:r>
    </w:p>
    <w:p w14:paraId="4EAD9061" w14:textId="77777777" w:rsidR="0018353D" w:rsidRPr="001F1D07" w:rsidRDefault="0018353D" w:rsidP="0018353D">
      <w:pPr>
        <w:pBdr>
          <w:top w:val="single" w:sz="4" w:space="0" w:color="auto"/>
          <w:left w:val="single" w:sz="4" w:space="4" w:color="auto"/>
          <w:bottom w:val="single" w:sz="4" w:space="1" w:color="auto"/>
          <w:right w:val="single" w:sz="4" w:space="4" w:color="auto"/>
        </w:pBdr>
      </w:pPr>
      <w:r w:rsidRPr="001F1D07">
        <w:t>When you generate a Table of Contents, Word automatically lists the chapter name and number on separate lines because they are separate styles, as follows:</w:t>
      </w:r>
    </w:p>
    <w:p w14:paraId="7388C6DB" w14:textId="77777777" w:rsidR="0018353D" w:rsidRPr="001F1D07" w:rsidRDefault="0018353D" w:rsidP="0018353D">
      <w:pPr>
        <w:pBdr>
          <w:top w:val="single" w:sz="4" w:space="0" w:color="auto"/>
          <w:left w:val="single" w:sz="4" w:space="4" w:color="auto"/>
          <w:bottom w:val="single" w:sz="4" w:space="1" w:color="auto"/>
          <w:right w:val="single" w:sz="4" w:space="4" w:color="auto"/>
        </w:pBdr>
      </w:pPr>
      <w:r w:rsidRPr="001F1D07">
        <w:t>CHAPTER 1 .............1</w:t>
      </w:r>
    </w:p>
    <w:p w14:paraId="6141B5CB" w14:textId="77777777" w:rsidR="0018353D" w:rsidRPr="001F1D07" w:rsidRDefault="0018353D" w:rsidP="0018353D">
      <w:pPr>
        <w:pBdr>
          <w:top w:val="single" w:sz="4" w:space="0" w:color="auto"/>
          <w:left w:val="single" w:sz="4" w:space="4" w:color="auto"/>
          <w:bottom w:val="single" w:sz="4" w:space="1" w:color="auto"/>
          <w:right w:val="single" w:sz="4" w:space="4" w:color="auto"/>
        </w:pBdr>
      </w:pPr>
      <w:r w:rsidRPr="001F1D07">
        <w:t>Introduction ..............1</w:t>
      </w:r>
    </w:p>
    <w:p w14:paraId="30E81EDD" w14:textId="77777777" w:rsidR="0018353D" w:rsidRPr="001F1D07" w:rsidRDefault="0018353D" w:rsidP="0018353D">
      <w:pPr>
        <w:pBdr>
          <w:top w:val="single" w:sz="4" w:space="0" w:color="auto"/>
          <w:left w:val="single" w:sz="4" w:space="4" w:color="auto"/>
          <w:bottom w:val="single" w:sz="4" w:space="1" w:color="auto"/>
          <w:right w:val="single" w:sz="4" w:space="4" w:color="auto"/>
        </w:pBdr>
      </w:pPr>
      <w:r w:rsidRPr="001F1D07">
        <w:t xml:space="preserve">To address this, wait until the document is to be finalised and turn off the automatic updating in the TOC (by selecting </w:t>
      </w:r>
      <w:proofErr w:type="gramStart"/>
      <w:r w:rsidRPr="001F1D07">
        <w:t>all of</w:t>
      </w:r>
      <w:proofErr w:type="gramEnd"/>
      <w:r w:rsidRPr="001F1D07">
        <w:t xml:space="preserve"> the TOC and then hitting CTRL and F9), and then change it manually.   </w:t>
      </w:r>
    </w:p>
    <w:p w14:paraId="53F4D043" w14:textId="77777777" w:rsidR="0018353D" w:rsidRPr="001F1D07" w:rsidRDefault="0018353D" w:rsidP="0018353D">
      <w:pPr>
        <w:pBdr>
          <w:top w:val="single" w:sz="4" w:space="0" w:color="auto"/>
          <w:left w:val="single" w:sz="4" w:space="4" w:color="auto"/>
          <w:bottom w:val="single" w:sz="4" w:space="1" w:color="auto"/>
          <w:right w:val="single" w:sz="4" w:space="4" w:color="auto"/>
        </w:pBdr>
      </w:pPr>
      <w:r w:rsidRPr="001F1D07">
        <w:t xml:space="preserve">CHAPTER 1 Introduction .......... 1 </w:t>
      </w:r>
    </w:p>
    <w:p w14:paraId="71E67B38" w14:textId="77777777" w:rsidR="0018353D" w:rsidRDefault="0018353D" w:rsidP="00862784">
      <w:pPr>
        <w:tabs>
          <w:tab w:val="right" w:leader="dot" w:pos="9072"/>
        </w:tabs>
        <w:rPr>
          <w:rFonts w:ascii="Calibri" w:eastAsia="Calibri" w:hAnsi="Calibri" w:cs="Times New Roman"/>
          <w:caps/>
          <w:smallCaps/>
          <w:noProof/>
          <w:color w:val="1F355E"/>
        </w:rPr>
      </w:pPr>
    </w:p>
    <w:p w14:paraId="32120E3A" w14:textId="77777777" w:rsidR="0018353D" w:rsidRDefault="0018353D" w:rsidP="00862784">
      <w:pPr>
        <w:tabs>
          <w:tab w:val="right" w:leader="dot" w:pos="9072"/>
        </w:tabs>
      </w:pPr>
    </w:p>
    <w:p w14:paraId="79B89CB6" w14:textId="77777777" w:rsidR="00C314BB" w:rsidRDefault="00C314BB" w:rsidP="00C314BB">
      <w:pPr>
        <w:sectPr w:rsidR="00C314BB" w:rsidSect="00CD34E2">
          <w:headerReference w:type="default" r:id="rId15"/>
          <w:type w:val="oddPage"/>
          <w:pgSz w:w="11906" w:h="16838"/>
          <w:pgMar w:top="1440" w:right="1440" w:bottom="851" w:left="1440" w:header="708" w:footer="708" w:gutter="0"/>
          <w:pgNumType w:fmt="lowerRoman" w:start="3"/>
          <w:cols w:space="708"/>
          <w:docGrid w:linePitch="360"/>
        </w:sectPr>
      </w:pPr>
    </w:p>
    <w:p w14:paraId="3A60E38F" w14:textId="77777777" w:rsidR="00C314BB" w:rsidRPr="00DB1FD5" w:rsidRDefault="00C314BB" w:rsidP="009276C8">
      <w:pPr>
        <w:pStyle w:val="RSTOCheading"/>
      </w:pPr>
      <w:bookmarkStart w:id="50" w:name="_Toc478114276"/>
      <w:bookmarkStart w:id="51" w:name="_Toc478114337"/>
      <w:bookmarkStart w:id="52" w:name="_Toc478114427"/>
      <w:bookmarkStart w:id="53" w:name="_Toc478122983"/>
      <w:bookmarkStart w:id="54" w:name="_Toc478123785"/>
      <w:bookmarkStart w:id="55" w:name="_Toc478123852"/>
      <w:bookmarkStart w:id="56" w:name="_Toc478126826"/>
      <w:bookmarkStart w:id="57" w:name="_Toc478126931"/>
      <w:bookmarkStart w:id="58" w:name="_Toc473836055"/>
      <w:r w:rsidRPr="00DB1FD5">
        <w:lastRenderedPageBreak/>
        <w:t>L</w:t>
      </w:r>
      <w:r w:rsidR="00367FCC" w:rsidRPr="00DB1FD5">
        <w:t>IST OF TABLES</w:t>
      </w:r>
      <w:bookmarkEnd w:id="50"/>
      <w:bookmarkEnd w:id="51"/>
      <w:bookmarkEnd w:id="52"/>
      <w:bookmarkEnd w:id="53"/>
      <w:bookmarkEnd w:id="54"/>
      <w:bookmarkEnd w:id="55"/>
      <w:bookmarkEnd w:id="56"/>
      <w:bookmarkEnd w:id="57"/>
      <w:r w:rsidR="00367FCC" w:rsidRPr="00DB1FD5">
        <w:t xml:space="preserve"> </w:t>
      </w:r>
      <w:bookmarkEnd w:id="58"/>
      <w:r w:rsidR="009276C8">
        <w:t>(</w:t>
      </w:r>
      <w:r w:rsidR="009C7FC1">
        <w:t xml:space="preserve">Style: </w:t>
      </w:r>
      <w:r w:rsidR="009276C8">
        <w:t xml:space="preserve">RS TOC </w:t>
      </w:r>
      <w:r w:rsidR="009C7FC1">
        <w:t>heading</w:t>
      </w:r>
      <w:r w:rsidR="009276C8">
        <w:t>)</w:t>
      </w:r>
    </w:p>
    <w:p w14:paraId="3206BF17" w14:textId="77777777" w:rsidR="00704572" w:rsidRDefault="00862784" w:rsidP="00962038">
      <w:pPr>
        <w:tabs>
          <w:tab w:val="left" w:pos="1276"/>
        </w:tabs>
        <w:rPr>
          <w:rFonts w:eastAsiaTheme="minorEastAsia"/>
          <w:noProof/>
          <w:lang w:eastAsia="en-IE"/>
        </w:rPr>
      </w:pPr>
      <w:r>
        <w:rPr>
          <w:rFonts w:ascii="Calibri" w:eastAsia="Calibri" w:hAnsi="Calibri" w:cs="Times New Roman"/>
          <w:noProof/>
        </w:rPr>
        <w:fldChar w:fldCharType="begin"/>
      </w:r>
      <w:r>
        <w:rPr>
          <w:noProof/>
        </w:rPr>
        <w:instrText xml:space="preserve"> TOC \h \z \t "ESRI Table Heading,4,ESRITableHeading,4" </w:instrText>
      </w:r>
      <w:r>
        <w:rPr>
          <w:rFonts w:ascii="Calibri" w:eastAsia="Calibri" w:hAnsi="Calibri" w:cs="Times New Roman"/>
          <w:noProof/>
        </w:rPr>
        <w:fldChar w:fldCharType="separate"/>
      </w:r>
      <w:hyperlink w:anchor="_Toc478121226" w:history="1">
        <w:r w:rsidR="00704572" w:rsidRPr="00DF46CE">
          <w:rPr>
            <w:rStyle w:val="Hyperlink"/>
            <w:noProof/>
          </w:rPr>
          <w:t xml:space="preserve">Table 1.1 </w:t>
        </w:r>
        <w:r w:rsidR="00704572">
          <w:rPr>
            <w:rFonts w:eastAsiaTheme="minorEastAsia"/>
            <w:noProof/>
            <w:lang w:eastAsia="en-IE"/>
          </w:rPr>
          <w:tab/>
        </w:r>
        <w:r w:rsidR="00704572" w:rsidRPr="00DF46CE">
          <w:rPr>
            <w:rStyle w:val="Hyperlink"/>
            <w:noProof/>
          </w:rPr>
          <w:t>Table title</w:t>
        </w:r>
        <w:r w:rsidR="00704572">
          <w:rPr>
            <w:noProof/>
            <w:webHidden/>
          </w:rPr>
          <w:tab/>
        </w:r>
        <w:r w:rsidR="00704572">
          <w:rPr>
            <w:noProof/>
            <w:webHidden/>
          </w:rPr>
          <w:fldChar w:fldCharType="begin"/>
        </w:r>
        <w:r w:rsidR="00704572">
          <w:rPr>
            <w:noProof/>
            <w:webHidden/>
          </w:rPr>
          <w:instrText xml:space="preserve"> PAGEREF _Toc478121226 \h </w:instrText>
        </w:r>
        <w:r w:rsidR="00704572">
          <w:rPr>
            <w:noProof/>
            <w:webHidden/>
          </w:rPr>
        </w:r>
        <w:r w:rsidR="00704572">
          <w:rPr>
            <w:noProof/>
            <w:webHidden/>
          </w:rPr>
          <w:fldChar w:fldCharType="separate"/>
        </w:r>
        <w:r w:rsidR="008764F5">
          <w:rPr>
            <w:noProof/>
            <w:webHidden/>
          </w:rPr>
          <w:t>3</w:t>
        </w:r>
        <w:r w:rsidR="00704572">
          <w:rPr>
            <w:noProof/>
            <w:webHidden/>
          </w:rPr>
          <w:fldChar w:fldCharType="end"/>
        </w:r>
      </w:hyperlink>
    </w:p>
    <w:p w14:paraId="47DD9C8A" w14:textId="77777777" w:rsidR="00704572" w:rsidRDefault="00704572" w:rsidP="00962038">
      <w:pPr>
        <w:tabs>
          <w:tab w:val="left" w:pos="1276"/>
        </w:tabs>
        <w:rPr>
          <w:rFonts w:eastAsiaTheme="minorEastAsia"/>
          <w:noProof/>
          <w:lang w:eastAsia="en-IE"/>
        </w:rPr>
      </w:pPr>
      <w:hyperlink w:anchor="_Toc478121227" w:history="1">
        <w:r w:rsidRPr="00DF46CE">
          <w:rPr>
            <w:rStyle w:val="Hyperlink"/>
            <w:noProof/>
          </w:rPr>
          <w:t xml:space="preserve">Table 1.2 </w:t>
        </w:r>
        <w:r>
          <w:rPr>
            <w:rFonts w:eastAsiaTheme="minorEastAsia"/>
            <w:noProof/>
            <w:lang w:eastAsia="en-IE"/>
          </w:rPr>
          <w:tab/>
        </w:r>
        <w:r w:rsidRPr="00DF46CE">
          <w:rPr>
            <w:rStyle w:val="Hyperlink"/>
            <w:noProof/>
          </w:rPr>
          <w:t>Table title</w:t>
        </w:r>
        <w:r>
          <w:rPr>
            <w:noProof/>
            <w:webHidden/>
          </w:rPr>
          <w:tab/>
        </w:r>
        <w:r>
          <w:rPr>
            <w:noProof/>
            <w:webHidden/>
          </w:rPr>
          <w:fldChar w:fldCharType="begin"/>
        </w:r>
        <w:r>
          <w:rPr>
            <w:noProof/>
            <w:webHidden/>
          </w:rPr>
          <w:instrText xml:space="preserve"> PAGEREF _Toc478121227 \h </w:instrText>
        </w:r>
        <w:r>
          <w:rPr>
            <w:noProof/>
            <w:webHidden/>
          </w:rPr>
        </w:r>
        <w:r>
          <w:rPr>
            <w:noProof/>
            <w:webHidden/>
          </w:rPr>
          <w:fldChar w:fldCharType="separate"/>
        </w:r>
        <w:r w:rsidR="008764F5">
          <w:rPr>
            <w:noProof/>
            <w:webHidden/>
          </w:rPr>
          <w:t>3</w:t>
        </w:r>
        <w:r>
          <w:rPr>
            <w:noProof/>
            <w:webHidden/>
          </w:rPr>
          <w:fldChar w:fldCharType="end"/>
        </w:r>
      </w:hyperlink>
    </w:p>
    <w:p w14:paraId="1BCB230A" w14:textId="77777777" w:rsidR="00754D65" w:rsidRDefault="00862784" w:rsidP="00962038">
      <w:pPr>
        <w:tabs>
          <w:tab w:val="left" w:pos="1276"/>
        </w:tabs>
        <w:ind w:left="851"/>
        <w:rPr>
          <w:noProof/>
        </w:rPr>
      </w:pPr>
      <w:r>
        <w:rPr>
          <w:noProof/>
        </w:rPr>
        <w:fldChar w:fldCharType="end"/>
      </w:r>
    </w:p>
    <w:p w14:paraId="5B0C065B" w14:textId="77777777" w:rsidR="00754D65" w:rsidRPr="00DB1FD5" w:rsidRDefault="00754D65" w:rsidP="009276C8">
      <w:pPr>
        <w:pStyle w:val="RSTOCheading"/>
      </w:pPr>
      <w:bookmarkStart w:id="59" w:name="_Toc473836057"/>
      <w:bookmarkStart w:id="60" w:name="_Toc478114277"/>
      <w:bookmarkStart w:id="61" w:name="_Toc478114338"/>
      <w:bookmarkStart w:id="62" w:name="_Toc478114428"/>
      <w:bookmarkStart w:id="63" w:name="_Toc478122984"/>
      <w:bookmarkStart w:id="64" w:name="_Toc478123786"/>
      <w:bookmarkStart w:id="65" w:name="_Toc478123853"/>
      <w:bookmarkStart w:id="66" w:name="_Toc478126827"/>
      <w:bookmarkStart w:id="67" w:name="_Toc478126932"/>
      <w:r w:rsidRPr="00DB1FD5">
        <w:t>L</w:t>
      </w:r>
      <w:r w:rsidR="00161860" w:rsidRPr="00DB1FD5">
        <w:t>IST OF FIGURES</w:t>
      </w:r>
      <w:bookmarkEnd w:id="59"/>
      <w:bookmarkEnd w:id="60"/>
      <w:bookmarkEnd w:id="61"/>
      <w:bookmarkEnd w:id="62"/>
      <w:bookmarkEnd w:id="63"/>
      <w:bookmarkEnd w:id="64"/>
      <w:bookmarkEnd w:id="65"/>
      <w:bookmarkEnd w:id="66"/>
      <w:bookmarkEnd w:id="67"/>
      <w:r w:rsidR="009276C8">
        <w:t xml:space="preserve"> (</w:t>
      </w:r>
      <w:r w:rsidR="009C7FC1">
        <w:t xml:space="preserve">Style: </w:t>
      </w:r>
      <w:r w:rsidR="009276C8">
        <w:t>RS TOC HEADING)</w:t>
      </w:r>
    </w:p>
    <w:p w14:paraId="775CB516" w14:textId="77777777" w:rsidR="00704572" w:rsidRDefault="00862784" w:rsidP="00962038">
      <w:pPr>
        <w:tabs>
          <w:tab w:val="left" w:pos="1276"/>
          <w:tab w:val="right" w:leader="dot" w:pos="9016"/>
        </w:tabs>
        <w:rPr>
          <w:rFonts w:eastAsiaTheme="minorEastAsia"/>
          <w:noProof/>
          <w:lang w:eastAsia="en-IE"/>
        </w:rPr>
      </w:pPr>
      <w:r>
        <w:rPr>
          <w:noProof/>
        </w:rPr>
        <w:fldChar w:fldCharType="begin"/>
      </w:r>
      <w:r>
        <w:rPr>
          <w:noProof/>
        </w:rPr>
        <w:instrText xml:space="preserve"> TOC \h \z \t "Figure Title ok,5" </w:instrText>
      </w:r>
      <w:r>
        <w:rPr>
          <w:noProof/>
        </w:rPr>
        <w:fldChar w:fldCharType="separate"/>
      </w:r>
      <w:hyperlink w:anchor="_Toc478121241" w:history="1">
        <w:r w:rsidR="00704572" w:rsidRPr="006565F2">
          <w:rPr>
            <w:rStyle w:val="Hyperlink"/>
            <w:noProof/>
          </w:rPr>
          <w:t xml:space="preserve">Figure 1.1 </w:t>
        </w:r>
        <w:r w:rsidR="00704572">
          <w:rPr>
            <w:rFonts w:eastAsiaTheme="minorEastAsia"/>
            <w:noProof/>
            <w:lang w:eastAsia="en-IE"/>
          </w:rPr>
          <w:tab/>
        </w:r>
        <w:r w:rsidR="00704572" w:rsidRPr="006565F2">
          <w:rPr>
            <w:rStyle w:val="Hyperlink"/>
            <w:noProof/>
          </w:rPr>
          <w:t>Figure title capitalised, not bold, not small caps</w:t>
        </w:r>
        <w:r w:rsidR="00704572">
          <w:rPr>
            <w:noProof/>
            <w:webHidden/>
          </w:rPr>
          <w:tab/>
        </w:r>
        <w:r w:rsidR="00704572">
          <w:rPr>
            <w:noProof/>
            <w:webHidden/>
          </w:rPr>
          <w:fldChar w:fldCharType="begin"/>
        </w:r>
        <w:r w:rsidR="00704572">
          <w:rPr>
            <w:noProof/>
            <w:webHidden/>
          </w:rPr>
          <w:instrText xml:space="preserve"> PAGEREF _Toc478121241 \h </w:instrText>
        </w:r>
        <w:r w:rsidR="00704572">
          <w:rPr>
            <w:noProof/>
            <w:webHidden/>
          </w:rPr>
        </w:r>
        <w:r w:rsidR="00704572">
          <w:rPr>
            <w:noProof/>
            <w:webHidden/>
          </w:rPr>
          <w:fldChar w:fldCharType="separate"/>
        </w:r>
        <w:r w:rsidR="008764F5">
          <w:rPr>
            <w:noProof/>
            <w:webHidden/>
          </w:rPr>
          <w:t>1</w:t>
        </w:r>
        <w:r w:rsidR="00704572">
          <w:rPr>
            <w:noProof/>
            <w:webHidden/>
          </w:rPr>
          <w:fldChar w:fldCharType="end"/>
        </w:r>
      </w:hyperlink>
    </w:p>
    <w:p w14:paraId="3A9BF9A4" w14:textId="77777777" w:rsidR="00704572" w:rsidRDefault="00704572" w:rsidP="00962038">
      <w:pPr>
        <w:tabs>
          <w:tab w:val="left" w:pos="1276"/>
          <w:tab w:val="right" w:leader="dot" w:pos="9016"/>
        </w:tabs>
        <w:rPr>
          <w:rFonts w:eastAsiaTheme="minorEastAsia"/>
          <w:noProof/>
          <w:lang w:eastAsia="en-IE"/>
        </w:rPr>
      </w:pPr>
      <w:hyperlink w:anchor="_Toc478121242" w:history="1">
        <w:r w:rsidRPr="006565F2">
          <w:rPr>
            <w:rStyle w:val="Hyperlink"/>
            <w:noProof/>
          </w:rPr>
          <w:t xml:space="preserve">Figure 1.2 </w:t>
        </w:r>
        <w:r>
          <w:rPr>
            <w:rFonts w:eastAsiaTheme="minorEastAsia"/>
            <w:noProof/>
            <w:lang w:eastAsia="en-IE"/>
          </w:rPr>
          <w:tab/>
        </w:r>
        <w:r w:rsidR="008764F5">
          <w:rPr>
            <w:rStyle w:val="Hyperlink"/>
            <w:noProof/>
          </w:rPr>
          <w:t>Figure title</w:t>
        </w:r>
        <w:r>
          <w:rPr>
            <w:noProof/>
            <w:webHidden/>
          </w:rPr>
          <w:tab/>
        </w:r>
        <w:r>
          <w:rPr>
            <w:noProof/>
            <w:webHidden/>
          </w:rPr>
          <w:fldChar w:fldCharType="begin"/>
        </w:r>
        <w:r>
          <w:rPr>
            <w:noProof/>
            <w:webHidden/>
          </w:rPr>
          <w:instrText xml:space="preserve"> PAGEREF _Toc478121242 \h </w:instrText>
        </w:r>
        <w:r>
          <w:rPr>
            <w:noProof/>
            <w:webHidden/>
          </w:rPr>
        </w:r>
        <w:r>
          <w:rPr>
            <w:noProof/>
            <w:webHidden/>
          </w:rPr>
          <w:fldChar w:fldCharType="separate"/>
        </w:r>
        <w:r w:rsidR="008764F5">
          <w:rPr>
            <w:noProof/>
            <w:webHidden/>
          </w:rPr>
          <w:t>2</w:t>
        </w:r>
        <w:r>
          <w:rPr>
            <w:noProof/>
            <w:webHidden/>
          </w:rPr>
          <w:fldChar w:fldCharType="end"/>
        </w:r>
      </w:hyperlink>
    </w:p>
    <w:p w14:paraId="0CC4CABE" w14:textId="77777777" w:rsidR="00754D65" w:rsidRDefault="00862784" w:rsidP="00962038">
      <w:pPr>
        <w:tabs>
          <w:tab w:val="left" w:pos="1276"/>
        </w:tabs>
      </w:pPr>
      <w:r>
        <w:rPr>
          <w:noProof/>
        </w:rPr>
        <w:fldChar w:fldCharType="end"/>
      </w:r>
    </w:p>
    <w:p w14:paraId="74A29D68" w14:textId="77777777" w:rsidR="00754D65" w:rsidRDefault="00754D65" w:rsidP="00754D65"/>
    <w:p w14:paraId="1D7D9C70" w14:textId="77777777" w:rsidR="009630A9" w:rsidRPr="009630A9" w:rsidRDefault="009630A9" w:rsidP="009630A9">
      <w:pPr>
        <w:rPr>
          <w:rFonts w:ascii="Calibri" w:eastAsia="Calibri" w:hAnsi="Calibri" w:cs="Times New Roman"/>
          <w:b/>
          <w:bCs/>
          <w:color w:val="FF0000"/>
          <w:sz w:val="32"/>
          <w:szCs w:val="32"/>
          <w:u w:val="single"/>
        </w:rPr>
      </w:pPr>
      <w:r w:rsidRPr="009630A9">
        <w:rPr>
          <w:rFonts w:ascii="Calibri" w:eastAsia="Calibri" w:hAnsi="Calibri" w:cs="Times New Roman"/>
          <w:b/>
          <w:bCs/>
          <w:color w:val="FF0000"/>
          <w:sz w:val="32"/>
          <w:szCs w:val="32"/>
        </w:rPr>
        <w:t xml:space="preserve">Chart and Graph templates can be downloaded from the </w:t>
      </w:r>
      <w:hyperlink r:id="rId16" w:history="1">
        <w:r w:rsidRPr="009630A9">
          <w:rPr>
            <w:rFonts w:ascii="Calibri" w:eastAsia="Calibri" w:hAnsi="Calibri" w:cs="Times New Roman"/>
            <w:b/>
            <w:bCs/>
            <w:color w:val="FF0000"/>
            <w:sz w:val="32"/>
            <w:szCs w:val="32"/>
            <w:u w:val="single"/>
          </w:rPr>
          <w:t>Intranet.</w:t>
        </w:r>
      </w:hyperlink>
    </w:p>
    <w:p w14:paraId="76E73FB0" w14:textId="77777777" w:rsidR="009630A9" w:rsidRDefault="009630A9" w:rsidP="00754D65">
      <w:pPr>
        <w:sectPr w:rsidR="009630A9" w:rsidSect="00CD34E2">
          <w:headerReference w:type="default" r:id="rId17"/>
          <w:type w:val="oddPage"/>
          <w:pgSz w:w="11906" w:h="16838"/>
          <w:pgMar w:top="1440" w:right="1440" w:bottom="851" w:left="1440" w:header="708" w:footer="708" w:gutter="0"/>
          <w:pgNumType w:fmt="lowerRoman"/>
          <w:cols w:space="708"/>
          <w:docGrid w:linePitch="360"/>
        </w:sectPr>
      </w:pPr>
    </w:p>
    <w:p w14:paraId="20833C53" w14:textId="77777777" w:rsidR="00754D65" w:rsidRPr="00DB1FD5" w:rsidRDefault="00754D65" w:rsidP="00014AD2">
      <w:pPr>
        <w:pStyle w:val="RSHeading-Firstpages"/>
      </w:pPr>
      <w:bookmarkStart w:id="68" w:name="_Toc473836058"/>
      <w:bookmarkStart w:id="69" w:name="_Toc478114278"/>
      <w:bookmarkStart w:id="70" w:name="_Toc478126933"/>
      <w:r w:rsidRPr="00DB1FD5">
        <w:lastRenderedPageBreak/>
        <w:t>A</w:t>
      </w:r>
      <w:r w:rsidR="00367FCC" w:rsidRPr="00DB1FD5">
        <w:t>BBREVIATIONS</w:t>
      </w:r>
      <w:bookmarkEnd w:id="68"/>
      <w:bookmarkEnd w:id="69"/>
      <w:bookmarkEnd w:id="70"/>
      <w:r w:rsidR="00014AD2">
        <w:t xml:space="preserve"> (</w:t>
      </w:r>
      <w:r w:rsidR="009C7FC1">
        <w:t xml:space="preserve">Style: RS </w:t>
      </w:r>
      <w:r w:rsidR="00014AD2">
        <w:t>heading – First pages)</w:t>
      </w:r>
    </w:p>
    <w:p w14:paraId="65ADF984" w14:textId="77777777" w:rsidR="00F9605C" w:rsidRPr="00F9605C" w:rsidRDefault="00F9605C" w:rsidP="00DE34E3">
      <w:pPr>
        <w:pStyle w:val="RSListofabbreviations"/>
      </w:pPr>
      <w:r>
        <w:t>ABBREV</w:t>
      </w:r>
      <w:r w:rsidRPr="00F9605C">
        <w:tab/>
      </w:r>
      <w:r>
        <w:t>Abbreviation</w:t>
      </w:r>
    </w:p>
    <w:p w14:paraId="5E4A3416" w14:textId="77777777" w:rsidR="00F9605C" w:rsidRPr="00F9605C" w:rsidRDefault="00F9605C" w:rsidP="00DE34E3">
      <w:pPr>
        <w:pStyle w:val="RSListofabbreviations"/>
      </w:pPr>
      <w:r>
        <w:t>ABBREV</w:t>
      </w:r>
      <w:r w:rsidRPr="00F9605C">
        <w:tab/>
      </w:r>
      <w:r>
        <w:t>Abbreviation</w:t>
      </w:r>
    </w:p>
    <w:p w14:paraId="5FBD28DA" w14:textId="77777777" w:rsidR="00F9605C" w:rsidRPr="00F9605C" w:rsidRDefault="00F9605C" w:rsidP="00DE34E3">
      <w:pPr>
        <w:pStyle w:val="RSListofabbreviations"/>
      </w:pPr>
      <w:r>
        <w:t>ABBREV</w:t>
      </w:r>
      <w:r w:rsidRPr="00F9605C">
        <w:tab/>
      </w:r>
      <w:r>
        <w:t>Abbreviation</w:t>
      </w:r>
    </w:p>
    <w:p w14:paraId="76D50C82" w14:textId="77777777" w:rsidR="00F9605C" w:rsidRPr="00F9605C" w:rsidRDefault="00F9605C" w:rsidP="00DE34E3">
      <w:pPr>
        <w:pStyle w:val="RSListofabbreviations"/>
      </w:pPr>
      <w:r>
        <w:t>ABBREV</w:t>
      </w:r>
      <w:r w:rsidRPr="00F9605C">
        <w:tab/>
      </w:r>
      <w:r>
        <w:t>Abbreviation</w:t>
      </w:r>
    </w:p>
    <w:p w14:paraId="664DC4D8" w14:textId="77777777" w:rsidR="00F9605C" w:rsidRPr="00F9605C" w:rsidRDefault="00F9605C" w:rsidP="00DE34E3">
      <w:pPr>
        <w:pStyle w:val="RSListofabbreviations"/>
      </w:pPr>
      <w:r>
        <w:t>ABBREV</w:t>
      </w:r>
      <w:r w:rsidRPr="00F9605C">
        <w:tab/>
      </w:r>
      <w:r>
        <w:t>Abbreviation</w:t>
      </w:r>
    </w:p>
    <w:p w14:paraId="508588C8" w14:textId="77777777" w:rsidR="009C7FC1" w:rsidRDefault="00F9605C" w:rsidP="00DE34E3">
      <w:pPr>
        <w:pStyle w:val="RSListofabbreviations"/>
      </w:pPr>
      <w:r>
        <w:t>ABBREV</w:t>
      </w:r>
      <w:r w:rsidRPr="00F9605C">
        <w:tab/>
      </w:r>
      <w:r>
        <w:t>Abbreviation</w:t>
      </w:r>
      <w:r w:rsidR="00DE34E3">
        <w:t xml:space="preserve"> </w:t>
      </w:r>
    </w:p>
    <w:p w14:paraId="2DDD333B" w14:textId="77777777" w:rsidR="00F9605C" w:rsidRPr="00F9605C" w:rsidRDefault="00DE34E3" w:rsidP="00DE34E3">
      <w:pPr>
        <w:pStyle w:val="RSListofabbreviations"/>
      </w:pPr>
      <w:r>
        <w:t>(</w:t>
      </w:r>
      <w:r w:rsidR="009C7FC1">
        <w:t xml:space="preserve">Style: RS </w:t>
      </w:r>
      <w:r>
        <w:t>List of abbreviations)</w:t>
      </w:r>
    </w:p>
    <w:p w14:paraId="1A03185B" w14:textId="77777777" w:rsidR="00754D65" w:rsidRDefault="00754D65" w:rsidP="00754D65"/>
    <w:p w14:paraId="03CA1E33" w14:textId="77777777" w:rsidR="00F9605C" w:rsidRDefault="00F9605C" w:rsidP="00754D65"/>
    <w:p w14:paraId="7BF53469" w14:textId="77777777" w:rsidR="00F9605C" w:rsidRDefault="00F9605C" w:rsidP="00754D65"/>
    <w:p w14:paraId="08E88E98" w14:textId="77777777" w:rsidR="00F9605C" w:rsidRDefault="00F9605C" w:rsidP="00754D65"/>
    <w:p w14:paraId="5CB306CD" w14:textId="77777777" w:rsidR="00F9605C" w:rsidRDefault="00F9605C" w:rsidP="00754D65">
      <w:pPr>
        <w:sectPr w:rsidR="00F9605C" w:rsidSect="00CD34E2">
          <w:headerReference w:type="default" r:id="rId18"/>
          <w:type w:val="oddPage"/>
          <w:pgSz w:w="11906" w:h="16838"/>
          <w:pgMar w:top="1440" w:right="1440" w:bottom="851" w:left="1440" w:header="708" w:footer="708" w:gutter="0"/>
          <w:pgNumType w:fmt="lowerRoman"/>
          <w:cols w:space="708"/>
          <w:docGrid w:linePitch="360"/>
        </w:sectPr>
      </w:pPr>
    </w:p>
    <w:p w14:paraId="5B18DF68" w14:textId="77777777" w:rsidR="00754D65" w:rsidRPr="009C7FC1" w:rsidRDefault="00D27F8C" w:rsidP="009C7FC1">
      <w:pPr>
        <w:pStyle w:val="RSCHAPTERNUMBER"/>
      </w:pPr>
      <w:bookmarkStart w:id="71" w:name="_Toc452415030"/>
      <w:bookmarkStart w:id="72" w:name="_Toc473836059"/>
      <w:bookmarkStart w:id="73" w:name="_Toc478126934"/>
      <w:bookmarkStart w:id="74" w:name="_Toc388432427"/>
      <w:r w:rsidRPr="009C7FC1">
        <w:lastRenderedPageBreak/>
        <w:t>EXECUTIVE SUMMARY</w:t>
      </w:r>
      <w:bookmarkEnd w:id="71"/>
      <w:bookmarkEnd w:id="72"/>
      <w:bookmarkEnd w:id="73"/>
      <w:r w:rsidR="009C7FC1" w:rsidRPr="009C7FC1">
        <w:t xml:space="preserve"> (Style: RS CHAPTER NUMBER)</w:t>
      </w:r>
    </w:p>
    <w:p w14:paraId="643F7910" w14:textId="77777777" w:rsidR="00754D65" w:rsidRPr="004412F8" w:rsidRDefault="00AD3FFD" w:rsidP="009C7FC1">
      <w:pPr>
        <w:pStyle w:val="RSExecsummaryheading"/>
      </w:pPr>
      <w:bookmarkStart w:id="75" w:name="_Toc478123789"/>
      <w:bookmarkStart w:id="76" w:name="_Toc478123856"/>
      <w:bookmarkStart w:id="77" w:name="_Toc478126830"/>
      <w:bookmarkStart w:id="78" w:name="_Toc478126935"/>
      <w:bookmarkEnd w:id="74"/>
      <w:r w:rsidRPr="004412F8">
        <w:t xml:space="preserve">ESRI 1.1 </w:t>
      </w:r>
      <w:bookmarkEnd w:id="75"/>
      <w:bookmarkEnd w:id="76"/>
      <w:bookmarkEnd w:id="77"/>
      <w:bookmarkEnd w:id="78"/>
      <w:r w:rsidR="009C7FC1">
        <w:t>(STYLE: RS Exec summary heading)</w:t>
      </w:r>
    </w:p>
    <w:p w14:paraId="7214444F" w14:textId="77777777" w:rsidR="008B3275" w:rsidRDefault="009C7FC1" w:rsidP="008B3275">
      <w:pPr>
        <w:pStyle w:val="RSBodytext"/>
      </w:pPr>
      <w:r>
        <w:t xml:space="preserve">Style: RS </w:t>
      </w:r>
      <w:r w:rsidR="008B3275">
        <w:t>B</w:t>
      </w:r>
      <w:r w:rsidR="00B7033B">
        <w:t>ody text</w:t>
      </w:r>
      <w:r>
        <w:t>. RS Body text</w:t>
      </w:r>
      <w:r w:rsidR="00B7033B">
        <w:t xml:space="preserve"> is </w:t>
      </w:r>
      <w:r w:rsidR="008B3275">
        <w:t xml:space="preserve">multiple </w:t>
      </w:r>
      <w:r w:rsidR="00B7033B">
        <w:t xml:space="preserve">1.2 spacing; indent 1.5 cm each side; 0pt before, </w:t>
      </w:r>
      <w:r w:rsidR="008B3275">
        <w:t>18</w:t>
      </w:r>
      <w:r w:rsidR="00B7033B">
        <w:t xml:space="preserve"> pt after</w:t>
      </w:r>
      <w:r w:rsidR="008B3275">
        <w:t>, Multiple 1.2. No hard returns between paragraphs.</w:t>
      </w:r>
    </w:p>
    <w:p w14:paraId="0E8D8150" w14:textId="77777777" w:rsidR="00B7033B" w:rsidRDefault="00B7033B" w:rsidP="008B3275">
      <w:pPr>
        <w:pStyle w:val="RSBodytext"/>
      </w:pPr>
    </w:p>
    <w:p w14:paraId="65A6A237" w14:textId="77777777" w:rsidR="00B7033B" w:rsidRDefault="00B7033B" w:rsidP="00754D65"/>
    <w:p w14:paraId="44AA151C" w14:textId="77777777" w:rsidR="00754D65" w:rsidRDefault="00754D65" w:rsidP="008B3275"/>
    <w:p w14:paraId="4BF8BA0C" w14:textId="77777777" w:rsidR="00754D65" w:rsidRDefault="00754D65" w:rsidP="00754D65"/>
    <w:p w14:paraId="20064743" w14:textId="77777777" w:rsidR="00754D65" w:rsidRDefault="00754D65" w:rsidP="00754D65"/>
    <w:p w14:paraId="2BE89435" w14:textId="77777777" w:rsidR="00754D65" w:rsidRDefault="00754D65" w:rsidP="00754D65"/>
    <w:p w14:paraId="148A77F1" w14:textId="77777777" w:rsidR="00754D65" w:rsidRDefault="00754D65" w:rsidP="00754D65">
      <w:pPr>
        <w:sectPr w:rsidR="00754D65" w:rsidSect="00CD34E2">
          <w:headerReference w:type="even" r:id="rId19"/>
          <w:headerReference w:type="default" r:id="rId20"/>
          <w:type w:val="oddPage"/>
          <w:pgSz w:w="11906" w:h="16838" w:code="9"/>
          <w:pgMar w:top="1440" w:right="1440" w:bottom="851" w:left="1440" w:header="709" w:footer="709" w:gutter="0"/>
          <w:pgNumType w:fmt="lowerRoman"/>
          <w:cols w:space="708"/>
          <w:docGrid w:linePitch="360"/>
        </w:sectPr>
      </w:pPr>
    </w:p>
    <w:p w14:paraId="1F28255B" w14:textId="77777777" w:rsidR="00754D65" w:rsidRPr="00BB6980" w:rsidRDefault="00D27F8C" w:rsidP="00BB6980">
      <w:pPr>
        <w:pStyle w:val="Heading1"/>
      </w:pPr>
      <w:bookmarkStart w:id="79" w:name="_Toc473281534"/>
      <w:bookmarkStart w:id="80" w:name="_Toc473836065"/>
      <w:bookmarkStart w:id="81" w:name="_Toc478122941"/>
      <w:bookmarkStart w:id="82" w:name="_Toc478122988"/>
      <w:bookmarkStart w:id="83" w:name="_Toc478123790"/>
      <w:bookmarkStart w:id="84" w:name="_Toc478123857"/>
      <w:bookmarkStart w:id="85" w:name="_Toc478126831"/>
      <w:bookmarkStart w:id="86" w:name="_Toc478126936"/>
      <w:r w:rsidRPr="00BB6980">
        <w:lastRenderedPageBreak/>
        <w:t>CHAPTER 1</w:t>
      </w:r>
      <w:bookmarkEnd w:id="79"/>
      <w:bookmarkEnd w:id="80"/>
      <w:r w:rsidRPr="00BB6980">
        <w:t xml:space="preserve"> </w:t>
      </w:r>
      <w:bookmarkEnd w:id="81"/>
      <w:bookmarkEnd w:id="82"/>
      <w:bookmarkEnd w:id="83"/>
      <w:bookmarkEnd w:id="84"/>
      <w:bookmarkEnd w:id="85"/>
      <w:bookmarkEnd w:id="86"/>
      <w:r w:rsidR="00067271" w:rsidRPr="00BB6980">
        <w:t xml:space="preserve">(Style: </w:t>
      </w:r>
      <w:r w:rsidR="00F43272" w:rsidRPr="00BB6980">
        <w:t xml:space="preserve">RS </w:t>
      </w:r>
      <w:r w:rsidR="00067271" w:rsidRPr="00BB6980">
        <w:t>CHAPTER NUMBER)</w:t>
      </w:r>
    </w:p>
    <w:p w14:paraId="622DCE80" w14:textId="77777777" w:rsidR="00754D65" w:rsidRPr="00D27F8C" w:rsidRDefault="00DB1FD5" w:rsidP="00D27F8C">
      <w:pPr>
        <w:pStyle w:val="RSChaptername"/>
      </w:pPr>
      <w:bookmarkStart w:id="87" w:name="_Toc478126937"/>
      <w:r w:rsidRPr="00D27F8C">
        <w:t xml:space="preserve">Chapter </w:t>
      </w:r>
      <w:r w:rsidR="001A1361" w:rsidRPr="00D27F8C">
        <w:t>t</w:t>
      </w:r>
      <w:r w:rsidRPr="00D27F8C">
        <w:t>itle (</w:t>
      </w:r>
      <w:r w:rsidR="00863788">
        <w:t>S</w:t>
      </w:r>
      <w:r w:rsidRPr="00D27F8C">
        <w:t xml:space="preserve">entence </w:t>
      </w:r>
      <w:r w:rsidR="005A4A37" w:rsidRPr="00D27F8C">
        <w:t>c</w:t>
      </w:r>
      <w:r w:rsidRPr="00D27F8C">
        <w:t>ase)</w:t>
      </w:r>
      <w:bookmarkEnd w:id="87"/>
      <w:r w:rsidR="00F43272">
        <w:t xml:space="preserve"> (Style: RS Chapter </w:t>
      </w:r>
      <w:r w:rsidR="00863788">
        <w:t>n</w:t>
      </w:r>
      <w:r w:rsidR="00F43272">
        <w:t>ame)</w:t>
      </w:r>
    </w:p>
    <w:p w14:paraId="1257F86B" w14:textId="77777777" w:rsidR="00754D65" w:rsidRPr="00754D65" w:rsidRDefault="00754D65" w:rsidP="00754D65">
      <w:pPr>
        <w:widowControl w:val="0"/>
        <w:autoSpaceDE w:val="0"/>
        <w:autoSpaceDN w:val="0"/>
        <w:spacing w:after="120" w:line="288" w:lineRule="auto"/>
        <w:ind w:left="851" w:right="851"/>
        <w:jc w:val="both"/>
        <w:rPr>
          <w:rFonts w:ascii="Calibri" w:eastAsia="Calibri" w:hAnsi="Calibri" w:cs="Times New Roman"/>
          <w:lang w:eastAsia="de-DE"/>
        </w:rPr>
      </w:pPr>
    </w:p>
    <w:p w14:paraId="53E1D445" w14:textId="77777777" w:rsidR="00754D65" w:rsidRDefault="00863788" w:rsidP="00DC6B5A">
      <w:pPr>
        <w:pStyle w:val="FirstParagraph"/>
      </w:pPr>
      <w:r>
        <w:t xml:space="preserve">RS </w:t>
      </w:r>
      <w:r w:rsidR="00754D65">
        <w:t xml:space="preserve">Body text </w:t>
      </w:r>
      <w:r>
        <w:t>RS B</w:t>
      </w:r>
      <w:r w:rsidR="00754D65">
        <w:t xml:space="preserve">ody text </w:t>
      </w:r>
      <w:r w:rsidR="006B2B1D">
        <w:t>RS Body text</w:t>
      </w:r>
      <w:r w:rsidR="006B2B1D" w:rsidRPr="006B2B1D">
        <w:t xml:space="preserve"> </w:t>
      </w:r>
      <w:r w:rsidR="006B2B1D">
        <w:t>RS Body text</w:t>
      </w:r>
      <w:r w:rsidR="006B2B1D" w:rsidRPr="006B2B1D">
        <w:t xml:space="preserve"> </w:t>
      </w:r>
      <w:r w:rsidR="006B2B1D">
        <w:t>RS Body text</w:t>
      </w:r>
      <w:r w:rsidR="006B2B1D" w:rsidRPr="006B2B1D">
        <w:t xml:space="preserve"> </w:t>
      </w:r>
      <w:r w:rsidR="006B2B1D">
        <w:t>RS Body text</w:t>
      </w:r>
      <w:r w:rsidR="006B2B1D" w:rsidRPr="006B2B1D">
        <w:t xml:space="preserve"> </w:t>
      </w:r>
      <w:r w:rsidR="006B2B1D">
        <w:t>RS Body text</w:t>
      </w:r>
      <w:r w:rsidR="006B2B1D" w:rsidRPr="006B2B1D">
        <w:t xml:space="preserve"> </w:t>
      </w:r>
      <w:r w:rsidR="006B2B1D">
        <w:t>RS Body text</w:t>
      </w:r>
      <w:r w:rsidR="006B2B1D" w:rsidRPr="006B2B1D">
        <w:t xml:space="preserve"> </w:t>
      </w:r>
      <w:r w:rsidR="006B2B1D">
        <w:t>RS Body text</w:t>
      </w:r>
      <w:r w:rsidR="006B2B1D" w:rsidRPr="006B2B1D">
        <w:t xml:space="preserve"> </w:t>
      </w:r>
      <w:r w:rsidR="006B2B1D">
        <w:t>RS Body text</w:t>
      </w:r>
      <w:r w:rsidR="006B2B1D" w:rsidRPr="006B2B1D">
        <w:t xml:space="preserve"> </w:t>
      </w:r>
      <w:r w:rsidR="006B2B1D">
        <w:t>RS Body text</w:t>
      </w:r>
      <w:r w:rsidR="006B2B1D" w:rsidRPr="006B2B1D">
        <w:t xml:space="preserve"> </w:t>
      </w:r>
      <w:r w:rsidR="006B2B1D">
        <w:t>RS Body text</w:t>
      </w:r>
      <w:r w:rsidR="006B2B1D" w:rsidRPr="006B2B1D">
        <w:t xml:space="preserve"> </w:t>
      </w:r>
      <w:r w:rsidR="006B2B1D">
        <w:t>RS Body text</w:t>
      </w:r>
      <w:r w:rsidR="006B2B1D" w:rsidRPr="006B2B1D">
        <w:t xml:space="preserve"> </w:t>
      </w:r>
      <w:r w:rsidR="006B2B1D">
        <w:t>RS Body text</w:t>
      </w:r>
      <w:r w:rsidR="006B2B1D" w:rsidRPr="006B2B1D">
        <w:t xml:space="preserve"> </w:t>
      </w:r>
      <w:r w:rsidR="006B2B1D">
        <w:t>RS Body text</w:t>
      </w:r>
      <w:r w:rsidR="006B2B1D" w:rsidRPr="006B2B1D">
        <w:t xml:space="preserve"> </w:t>
      </w:r>
      <w:r w:rsidR="006B2B1D">
        <w:t>RS Body text</w:t>
      </w:r>
      <w:r w:rsidR="006B2B1D" w:rsidRPr="006B2B1D">
        <w:t xml:space="preserve"> </w:t>
      </w:r>
      <w:r w:rsidR="006B2B1D">
        <w:t>RS Body text</w:t>
      </w:r>
      <w:r w:rsidR="006B2B1D" w:rsidRPr="006B2B1D">
        <w:t xml:space="preserve"> </w:t>
      </w:r>
      <w:r w:rsidR="006B2B1D">
        <w:t>RS Body text</w:t>
      </w:r>
      <w:r w:rsidR="006B2B1D" w:rsidRPr="006B2B1D">
        <w:t xml:space="preserve"> </w:t>
      </w:r>
      <w:r w:rsidR="006B2B1D">
        <w:t>RS Body text</w:t>
      </w:r>
      <w:r w:rsidR="006B2B1D" w:rsidRPr="006B2B1D">
        <w:t xml:space="preserve"> </w:t>
      </w:r>
      <w:r w:rsidR="006B2B1D">
        <w:t xml:space="preserve">RS Body text </w:t>
      </w:r>
    </w:p>
    <w:p w14:paraId="4644AD3D" w14:textId="77777777" w:rsidR="00DC6B5A" w:rsidRPr="00DC6B5A" w:rsidRDefault="00DC6B5A" w:rsidP="00DC6B5A">
      <w:pPr>
        <w:pStyle w:val="BodyText"/>
      </w:pPr>
      <w:r w:rsidRPr="00DC6B5A">
        <w:t xml:space="preserve">RS Body text RS Body text RS Body text RS Body text RS Body text RS Body text RS Body text RS Body text RS Body text RS Body text RS Body text RS Body text RS Body text RS Body text RS Body text RS Body text RS Body text RS Body text RS Body text RS Body text </w:t>
      </w:r>
    </w:p>
    <w:p w14:paraId="551F54CE" w14:textId="77777777" w:rsidR="00DC6B5A" w:rsidRDefault="00DC6B5A" w:rsidP="00863788">
      <w:pPr>
        <w:pStyle w:val="RSBodytext"/>
      </w:pPr>
    </w:p>
    <w:p w14:paraId="19994C23" w14:textId="77777777" w:rsidR="00754D65" w:rsidRPr="00BB6980" w:rsidRDefault="00AD3FFD" w:rsidP="00BB6980">
      <w:pPr>
        <w:pStyle w:val="Heading2"/>
      </w:pPr>
      <w:bookmarkStart w:id="88" w:name="_Toc470016292"/>
      <w:bookmarkStart w:id="89" w:name="_Toc473836067"/>
      <w:bookmarkStart w:id="90" w:name="_Toc478126938"/>
      <w:r w:rsidRPr="00BB6980">
        <w:t>1.1</w:t>
      </w:r>
      <w:r w:rsidRPr="00BB6980">
        <w:tab/>
      </w:r>
      <w:bookmarkEnd w:id="88"/>
      <w:bookmarkEnd w:id="89"/>
      <w:r w:rsidRPr="00BB6980">
        <w:t>SECTION HEADING</w:t>
      </w:r>
      <w:bookmarkEnd w:id="90"/>
      <w:r w:rsidR="006B2B1D" w:rsidRPr="00BB6980">
        <w:t xml:space="preserve"> (Style: RS 1.1)</w:t>
      </w:r>
    </w:p>
    <w:p w14:paraId="290A91DD" w14:textId="77777777" w:rsidR="00754D65" w:rsidRPr="00DC6B5A" w:rsidRDefault="00754D65" w:rsidP="00DC6B5A">
      <w:pPr>
        <w:pStyle w:val="Heading3"/>
      </w:pPr>
      <w:bookmarkStart w:id="91" w:name="_Toc387674389"/>
      <w:bookmarkStart w:id="92" w:name="_Toc463532223"/>
      <w:bookmarkStart w:id="93" w:name="_Toc478126939"/>
      <w:r w:rsidRPr="00DC6B5A">
        <w:t>1.1.1</w:t>
      </w:r>
      <w:r w:rsidRPr="00DC6B5A">
        <w:tab/>
      </w:r>
      <w:bookmarkStart w:id="94" w:name="_Toc473836068"/>
      <w:r w:rsidR="00B7033B" w:rsidRPr="00DC6B5A">
        <w:t xml:space="preserve">Subsection </w:t>
      </w:r>
      <w:r w:rsidR="00704572" w:rsidRPr="00DC6B5A">
        <w:t>h</w:t>
      </w:r>
      <w:r w:rsidR="00B7033B" w:rsidRPr="00DC6B5A">
        <w:t>eading</w:t>
      </w:r>
      <w:bookmarkEnd w:id="91"/>
      <w:bookmarkEnd w:id="92"/>
      <w:bookmarkEnd w:id="93"/>
      <w:bookmarkEnd w:id="94"/>
      <w:r w:rsidR="006B2B1D" w:rsidRPr="00DC6B5A">
        <w:t xml:space="preserve"> (St</w:t>
      </w:r>
      <w:r w:rsidR="001D43B9" w:rsidRPr="00DC6B5A">
        <w:t>y</w:t>
      </w:r>
      <w:r w:rsidR="006B2B1D" w:rsidRPr="00DC6B5A">
        <w:t>le: RS 1.1.1)</w:t>
      </w:r>
    </w:p>
    <w:p w14:paraId="158A9923" w14:textId="77777777" w:rsidR="00754D65" w:rsidRDefault="006B2B1D" w:rsidP="006B2B1D">
      <w:pPr>
        <w:pStyle w:val="RSBodytext"/>
      </w:pPr>
      <w:r>
        <w:t>RS Body text RS Body text 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 xml:space="preserve">RS Body </w:t>
      </w:r>
      <w:r w:rsidR="00754D65">
        <w:t>text.</w:t>
      </w:r>
      <w:r w:rsidR="00754D65" w:rsidRPr="00D461D3">
        <w:rPr>
          <w:vertAlign w:val="superscript"/>
        </w:rPr>
        <w:footnoteReference w:id="2"/>
      </w:r>
    </w:p>
    <w:p w14:paraId="0121A2FE" w14:textId="77777777" w:rsidR="00074481" w:rsidRPr="00DC6B5A" w:rsidRDefault="00074481" w:rsidP="00DC6B5A">
      <w:pPr>
        <w:pStyle w:val="RSBullets"/>
        <w:ind w:left="1211" w:hanging="360"/>
      </w:pPr>
      <w:r w:rsidRPr="00DC6B5A">
        <w:t xml:space="preserve">Bullet style justified indent 1.5 cm each side bullet is R31 G53 </w:t>
      </w:r>
      <w:proofErr w:type="gramStart"/>
      <w:r w:rsidRPr="00DC6B5A">
        <w:t>B94;</w:t>
      </w:r>
      <w:proofErr w:type="gramEnd"/>
    </w:p>
    <w:p w14:paraId="0276A47F" w14:textId="77777777" w:rsidR="00074481" w:rsidRDefault="00074481" w:rsidP="006B2B1D">
      <w:pPr>
        <w:pStyle w:val="RSBullets"/>
      </w:pPr>
      <w:r>
        <w:t xml:space="preserve">Also hanging indent 0.63cm, 0 before 6pt after, 1.2 spacing. </w:t>
      </w:r>
    </w:p>
    <w:p w14:paraId="1C9154C9" w14:textId="77777777" w:rsidR="006B2B1D" w:rsidRDefault="006B2B1D" w:rsidP="006B2B1D">
      <w:pPr>
        <w:pStyle w:val="RSBullets"/>
      </w:pPr>
      <w:r>
        <w:t>Style: RS Bullets.</w:t>
      </w:r>
    </w:p>
    <w:p w14:paraId="0E6E6E49" w14:textId="77777777" w:rsidR="00A4548E" w:rsidRPr="006B2B1D" w:rsidRDefault="00A4548E" w:rsidP="006B2B1D">
      <w:pPr>
        <w:pStyle w:val="RSFiguretitle"/>
      </w:pPr>
      <w:bookmarkStart w:id="95" w:name="_Toc470012449"/>
      <w:bookmarkStart w:id="96" w:name="_Toc475008813"/>
      <w:bookmarkStart w:id="97" w:name="_Toc478121241"/>
      <w:r w:rsidRPr="006B2B1D">
        <w:lastRenderedPageBreak/>
        <w:t>Figure 1.</w:t>
      </w:r>
      <w:r w:rsidR="00862784" w:rsidRPr="006B2B1D">
        <w:t>1</w:t>
      </w:r>
      <w:r w:rsidRPr="006B2B1D">
        <w:tab/>
      </w:r>
      <w:bookmarkEnd w:id="95"/>
      <w:bookmarkEnd w:id="96"/>
      <w:r w:rsidRPr="006B2B1D">
        <w:t xml:space="preserve">Figure </w:t>
      </w:r>
      <w:r w:rsidR="00862784" w:rsidRPr="006B2B1D">
        <w:t>title capitalised, not bold, not small caps</w:t>
      </w:r>
      <w:bookmarkEnd w:id="97"/>
      <w:r w:rsidR="006B2B1D">
        <w:t xml:space="preserve"> (Style: RS Figure title)</w:t>
      </w:r>
    </w:p>
    <w:p w14:paraId="3D89A7BF" w14:textId="77777777" w:rsidR="00A4548E" w:rsidRDefault="00C947F9" w:rsidP="00A4548E">
      <w:pPr>
        <w:keepNext/>
        <w:spacing w:after="60" w:line="240" w:lineRule="auto"/>
      </w:pPr>
      <w:r>
        <w:rPr>
          <w:noProof/>
          <w:lang w:val="en-US"/>
        </w:rPr>
        <mc:AlternateContent>
          <mc:Choice Requires="wps">
            <w:drawing>
              <wp:anchor distT="0" distB="0" distL="114300" distR="114300" simplePos="0" relativeHeight="251664896" behindDoc="0" locked="0" layoutInCell="1" allowOverlap="1" wp14:anchorId="41AD2991" wp14:editId="2B207492">
                <wp:simplePos x="0" y="0"/>
                <wp:positionH relativeFrom="column">
                  <wp:posOffset>67734</wp:posOffset>
                </wp:positionH>
                <wp:positionV relativeFrom="paragraph">
                  <wp:posOffset>954193</wp:posOffset>
                </wp:positionV>
                <wp:extent cx="203200" cy="296333"/>
                <wp:effectExtent l="0" t="0" r="6350" b="889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200" cy="296333"/>
                        </a:xfrm>
                        <a:prstGeom prst="rect">
                          <a:avLst/>
                        </a:prstGeom>
                        <a:solidFill>
                          <a:srgbClr val="FFFFFF"/>
                        </a:solidFill>
                        <a:ln w="9525">
                          <a:noFill/>
                          <a:miter lim="800000"/>
                          <a:headEnd/>
                          <a:tailEnd/>
                        </a:ln>
                      </wps:spPr>
                      <wps:txbx>
                        <w:txbxContent>
                          <w:p w14:paraId="3F80A471" w14:textId="77777777" w:rsidR="00C947F9" w:rsidRDefault="00C947F9">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1AD2991" id="_x0000_t202" coordsize="21600,21600" o:spt="202" path="m,l,21600r21600,l21600,xe">
                <v:stroke joinstyle="miter"/>
                <v:path gradientshapeok="t" o:connecttype="rect"/>
              </v:shapetype>
              <v:shape id="Text Box 2" o:spid="_x0000_s1026" type="#_x0000_t202" style="position:absolute;margin-left:5.35pt;margin-top:75.15pt;width:16pt;height:23.3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" stroked="f">
                <v:textbox>
                  <w:txbxContent>
                    <w:p w14:paraId="3F80A471" w14:textId="77777777" w:rsidR="00C947F9" w:rsidRDefault="00C947F9">
                      <w:r>
                        <w:t>€</w:t>
                      </w:r>
                    </w:p>
                  </w:txbxContent>
                </v:textbox>
              </v:shape>
            </w:pict>
          </mc:Fallback>
        </mc:AlternateContent>
      </w:r>
      <w:r w:rsidR="00A4548E">
        <w:rPr>
          <w:noProof/>
          <w:lang w:val="en-US"/>
        </w:rPr>
        <w:drawing>
          <wp:inline distT="0" distB="0" distL="0" distR="0" wp14:anchorId="1724D72A" wp14:editId="7B5F1CBA">
            <wp:extent cx="5740400" cy="2548467"/>
            <wp:effectExtent l="0" t="0" r="12700" b="23495"/>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64F51593" w14:textId="77777777" w:rsidR="00A4548E" w:rsidRPr="006B2B1D" w:rsidRDefault="00A4548E" w:rsidP="006B2B1D">
      <w:pPr>
        <w:pStyle w:val="RSGreyline"/>
      </w:pPr>
    </w:p>
    <w:p w14:paraId="29499FFD" w14:textId="77777777" w:rsidR="006B2B1D" w:rsidRDefault="006B2B1D" w:rsidP="00A4548E">
      <w:pPr>
        <w:keepNext/>
        <w:spacing w:after="0" w:line="240" w:lineRule="auto"/>
        <w:ind w:left="709" w:hanging="709"/>
        <w:rPr>
          <w:bCs/>
          <w:i/>
          <w:color w:val="000000"/>
          <w:sz w:val="16"/>
        </w:rPr>
      </w:pPr>
      <w:r>
        <w:rPr>
          <w:bCs/>
          <w:i/>
          <w:color w:val="000000"/>
          <w:sz w:val="16"/>
        </w:rPr>
        <w:t>(style for grey line above: RS Grey line)</w:t>
      </w:r>
    </w:p>
    <w:p w14:paraId="088B82DB" w14:textId="77777777" w:rsidR="00A4548E" w:rsidRPr="00EC3A68" w:rsidRDefault="00A4548E" w:rsidP="006B2B1D">
      <w:pPr>
        <w:pStyle w:val="RSSourceandnotes"/>
      </w:pPr>
      <w:r w:rsidRPr="00024E75">
        <w:t xml:space="preserve">Source: </w:t>
      </w:r>
      <w:r w:rsidRPr="00024E75">
        <w:tab/>
      </w:r>
      <w:r w:rsidRPr="006B2B1D">
        <w:rPr>
          <w:i w:val="0"/>
          <w:iCs/>
        </w:rPr>
        <w:t>Word</w:t>
      </w:r>
      <w:r w:rsidR="00534AD3" w:rsidRPr="006B2B1D">
        <w:rPr>
          <w:i w:val="0"/>
          <w:iCs/>
        </w:rPr>
        <w:t>s</w:t>
      </w:r>
      <w:r w:rsidRPr="006B2B1D">
        <w:rPr>
          <w:i w:val="0"/>
          <w:iCs/>
        </w:rPr>
        <w:t xml:space="preserve"> </w:t>
      </w:r>
      <w:r w:rsidR="00534AD3" w:rsidRPr="006B2B1D">
        <w:rPr>
          <w:i w:val="0"/>
          <w:iCs/>
        </w:rPr>
        <w:t>‘</w:t>
      </w:r>
      <w:r w:rsidRPr="006B2B1D">
        <w:rPr>
          <w:i w:val="0"/>
          <w:iCs/>
        </w:rPr>
        <w:t>Source</w:t>
      </w:r>
      <w:r w:rsidR="00534AD3" w:rsidRPr="006B2B1D">
        <w:rPr>
          <w:i w:val="0"/>
          <w:iCs/>
        </w:rPr>
        <w:t>’</w:t>
      </w:r>
      <w:r w:rsidRPr="006B2B1D">
        <w:rPr>
          <w:i w:val="0"/>
          <w:iCs/>
        </w:rPr>
        <w:t xml:space="preserve"> </w:t>
      </w:r>
      <w:r w:rsidR="00534AD3" w:rsidRPr="006B2B1D">
        <w:rPr>
          <w:i w:val="0"/>
          <w:iCs/>
        </w:rPr>
        <w:t xml:space="preserve">and ‘Note’ </w:t>
      </w:r>
      <w:r w:rsidRPr="006B2B1D">
        <w:rPr>
          <w:i w:val="0"/>
          <w:iCs/>
        </w:rPr>
        <w:t xml:space="preserve">italicised; text not italics. Calibri 8 pt. 1.25 cm hanging indent. </w:t>
      </w:r>
    </w:p>
    <w:p w14:paraId="6B27CC25" w14:textId="77777777" w:rsidR="00A4548E" w:rsidRPr="006B2B1D" w:rsidRDefault="00A4548E" w:rsidP="006B2B1D">
      <w:pPr>
        <w:pStyle w:val="RSSourceandnotes"/>
        <w:rPr>
          <w:i w:val="0"/>
          <w:iCs/>
        </w:rPr>
      </w:pPr>
      <w:r w:rsidRPr="00EC3A68">
        <w:t xml:space="preserve">Notes: </w:t>
      </w:r>
      <w:r>
        <w:tab/>
      </w:r>
      <w:r w:rsidR="00F114B8" w:rsidRPr="006B2B1D">
        <w:rPr>
          <w:i w:val="0"/>
          <w:iCs/>
        </w:rPr>
        <w:t xml:space="preserve">The dots, lines etc above all PDF OK. Bricks </w:t>
      </w:r>
      <w:proofErr w:type="spellStart"/>
      <w:r w:rsidR="00F114B8" w:rsidRPr="006B2B1D">
        <w:rPr>
          <w:i w:val="0"/>
          <w:iCs/>
        </w:rPr>
        <w:t>dont</w:t>
      </w:r>
      <w:proofErr w:type="spellEnd"/>
      <w:r w:rsidR="00F114B8" w:rsidRPr="006B2B1D">
        <w:rPr>
          <w:i w:val="0"/>
          <w:iCs/>
        </w:rPr>
        <w:t xml:space="preserve"> work so well</w:t>
      </w:r>
      <w:r w:rsidRPr="006B2B1D">
        <w:rPr>
          <w:i w:val="0"/>
          <w:iCs/>
        </w:rPr>
        <w:t>.</w:t>
      </w:r>
      <w:r w:rsidR="00642439" w:rsidRPr="006B2B1D">
        <w:rPr>
          <w:i w:val="0"/>
          <w:iCs/>
        </w:rPr>
        <w:t xml:space="preserve"> Needs to be legible in black and white.</w:t>
      </w:r>
      <w:r w:rsidR="001D43B9" w:rsidRPr="001D43B9">
        <w:rPr>
          <w:i w:val="0"/>
          <w:iCs/>
        </w:rPr>
        <w:t xml:space="preserve"> </w:t>
      </w:r>
      <w:r w:rsidR="001D43B9" w:rsidRPr="006B2B1D">
        <w:rPr>
          <w:i w:val="0"/>
          <w:iCs/>
        </w:rPr>
        <w:t>(Style: RS Source and notes)</w:t>
      </w:r>
    </w:p>
    <w:p w14:paraId="70CF974F" w14:textId="77777777" w:rsidR="00A4548E" w:rsidRDefault="00A4548E" w:rsidP="00754D65">
      <w:pPr>
        <w:widowControl w:val="0"/>
        <w:autoSpaceDE w:val="0"/>
        <w:autoSpaceDN w:val="0"/>
        <w:spacing w:after="120" w:line="288" w:lineRule="auto"/>
        <w:ind w:left="851" w:right="851"/>
        <w:jc w:val="both"/>
        <w:rPr>
          <w:rFonts w:ascii="Calibri" w:eastAsia="Calibri" w:hAnsi="Calibri" w:cs="Times New Roman"/>
          <w:lang w:eastAsia="de-DE"/>
        </w:rPr>
      </w:pPr>
    </w:p>
    <w:p w14:paraId="66EC92E1" w14:textId="77777777" w:rsidR="006B2B1D" w:rsidRDefault="006B2B1D" w:rsidP="006B2B1D">
      <w:pPr>
        <w:pStyle w:val="RSBodytext"/>
      </w:pPr>
      <w:r>
        <w:t>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 xml:space="preserve">RS Body text. </w:t>
      </w:r>
    </w:p>
    <w:p w14:paraId="72F83E6A" w14:textId="77777777" w:rsidR="00525B36" w:rsidRDefault="00525B36" w:rsidP="00525B36">
      <w:pPr>
        <w:pStyle w:val="ImageCaption"/>
      </w:pPr>
      <w:r>
        <w:t xml:space="preserve">Image Caption </w:t>
      </w:r>
    </w:p>
    <w:p w14:paraId="5E61783B" w14:textId="77777777" w:rsidR="00D960B7" w:rsidRDefault="00D960B7" w:rsidP="006B2B1D">
      <w:pPr>
        <w:pStyle w:val="RSBodytext"/>
      </w:pPr>
    </w:p>
    <w:p w14:paraId="1CCBB235" w14:textId="77777777" w:rsidR="00F114B8" w:rsidRPr="00525B36" w:rsidRDefault="00F114B8" w:rsidP="00525B36">
      <w:pPr>
        <w:pStyle w:val="ImageCaption"/>
      </w:pPr>
      <w:bookmarkStart w:id="98" w:name="_Toc470012448"/>
      <w:bookmarkStart w:id="99" w:name="_Toc475008812"/>
      <w:bookmarkStart w:id="100" w:name="_Toc478121242"/>
      <w:r w:rsidRPr="00525B36">
        <w:t>Figure 1.2</w:t>
      </w:r>
      <w:r w:rsidRPr="00525B36">
        <w:tab/>
      </w:r>
      <w:bookmarkEnd w:id="98"/>
      <w:bookmarkEnd w:id="99"/>
      <w:bookmarkEnd w:id="100"/>
      <w:r w:rsidR="008764F5" w:rsidRPr="00525B36">
        <w:t>FIGURE TITLE</w:t>
      </w:r>
    </w:p>
    <w:p w14:paraId="4D806761" w14:textId="77777777" w:rsidR="00F114B8" w:rsidRDefault="00F114B8" w:rsidP="00F114B8">
      <w:pPr>
        <w:keepNext/>
        <w:spacing w:after="0"/>
      </w:pPr>
      <w:r>
        <w:rPr>
          <w:noProof/>
          <w:lang w:val="en-US"/>
        </w:rPr>
        <w:drawing>
          <wp:inline distT="0" distB="0" distL="0" distR="0" wp14:anchorId="0ADE0DCD" wp14:editId="03C41943">
            <wp:extent cx="5731933" cy="2531534"/>
            <wp:effectExtent l="0" t="0" r="21590" b="2159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520AE30E" w14:textId="77777777" w:rsidR="00F114B8" w:rsidRPr="00024E75" w:rsidRDefault="00F114B8" w:rsidP="006B2B1D">
      <w:pPr>
        <w:pStyle w:val="RSGreyline"/>
      </w:pPr>
    </w:p>
    <w:p w14:paraId="06B582BB" w14:textId="77777777" w:rsidR="00F114B8" w:rsidRDefault="00F114B8" w:rsidP="006B2B1D">
      <w:pPr>
        <w:pStyle w:val="RSSourceandnotes"/>
        <w:rPr>
          <w:i w:val="0"/>
          <w:iCs/>
        </w:rPr>
      </w:pPr>
      <w:r w:rsidRPr="00024E75">
        <w:t xml:space="preserve">Source: </w:t>
      </w:r>
      <w:r w:rsidRPr="00024E75">
        <w:tab/>
      </w:r>
      <w:r w:rsidRPr="006B2B1D">
        <w:rPr>
          <w:i w:val="0"/>
          <w:iCs/>
        </w:rPr>
        <w:t xml:space="preserve">Example of line graph. Use lines and dashes. No data markers required. </w:t>
      </w:r>
    </w:p>
    <w:p w14:paraId="7C64EFF6" w14:textId="77777777" w:rsidR="001D43B9" w:rsidRPr="006B2B1D" w:rsidRDefault="001D43B9" w:rsidP="001D43B9">
      <w:pPr>
        <w:pStyle w:val="RSSourceandnotes"/>
        <w:ind w:firstLine="0"/>
        <w:rPr>
          <w:i w:val="0"/>
          <w:iCs/>
        </w:rPr>
      </w:pPr>
      <w:r w:rsidRPr="006B2B1D">
        <w:rPr>
          <w:i w:val="0"/>
          <w:iCs/>
        </w:rPr>
        <w:t>(Style: RS Source and notes)</w:t>
      </w:r>
    </w:p>
    <w:p w14:paraId="47569AC4" w14:textId="77777777" w:rsidR="000A2F7A" w:rsidRDefault="000A2F7A" w:rsidP="000A2F7A"/>
    <w:p w14:paraId="607C2858" w14:textId="77777777" w:rsidR="000A2F7A" w:rsidRPr="000A2F7A" w:rsidRDefault="000A2F7A" w:rsidP="000A2F7A">
      <w:pPr>
        <w:widowControl w:val="0"/>
        <w:autoSpaceDE w:val="0"/>
        <w:autoSpaceDN w:val="0"/>
        <w:spacing w:after="120" w:line="288" w:lineRule="auto"/>
        <w:ind w:right="851"/>
        <w:jc w:val="both"/>
        <w:rPr>
          <w:rFonts w:ascii="Calibri" w:eastAsia="Calibri" w:hAnsi="Calibri" w:cs="Times New Roman"/>
          <w:b/>
          <w:bCs/>
          <w:color w:val="FF0000"/>
          <w:lang w:eastAsia="de-DE"/>
        </w:rPr>
      </w:pPr>
      <w:r w:rsidRPr="000A2F7A">
        <w:rPr>
          <w:rFonts w:ascii="Calibri" w:eastAsia="Calibri" w:hAnsi="Calibri" w:cs="Times New Roman"/>
          <w:b/>
          <w:bCs/>
          <w:color w:val="FF0000"/>
          <w:lang w:eastAsia="de-DE"/>
        </w:rPr>
        <w:t xml:space="preserve">Notes re: figures: </w:t>
      </w:r>
    </w:p>
    <w:p w14:paraId="16249B54" w14:textId="77777777" w:rsidR="000A2F7A" w:rsidRPr="00C22B66" w:rsidRDefault="000A2F7A" w:rsidP="000A2F7A">
      <w:pPr>
        <w:pStyle w:val="ListParagraph"/>
        <w:widowControl w:val="0"/>
        <w:numPr>
          <w:ilvl w:val="0"/>
          <w:numId w:val="6"/>
        </w:numPr>
        <w:autoSpaceDE w:val="0"/>
        <w:autoSpaceDN w:val="0"/>
        <w:spacing w:after="120" w:line="288" w:lineRule="auto"/>
        <w:ind w:right="851"/>
        <w:jc w:val="both"/>
        <w:rPr>
          <w:rFonts w:ascii="Calibri" w:hAnsi="Calibri" w:cs="Calibri"/>
          <w:color w:val="FF0000"/>
          <w:shd w:val="clear" w:color="auto" w:fill="FFFFFF"/>
        </w:rPr>
      </w:pPr>
      <w:r w:rsidRPr="00C22B66">
        <w:rPr>
          <w:rFonts w:ascii="Calibri" w:hAnsi="Calibri" w:cs="Calibri"/>
          <w:color w:val="FF0000"/>
          <w:shd w:val="clear" w:color="auto" w:fill="FFFFFF"/>
        </w:rPr>
        <w:t xml:space="preserve">Alternative colours may be selected in figures and graphs. It is not necessary to use </w:t>
      </w:r>
      <w:r w:rsidRPr="00C22B66">
        <w:rPr>
          <w:rFonts w:ascii="Calibri" w:hAnsi="Calibri" w:cs="Calibri"/>
          <w:color w:val="FF0000"/>
          <w:shd w:val="clear" w:color="auto" w:fill="FFFFFF"/>
        </w:rPr>
        <w:lastRenderedPageBreak/>
        <w:t xml:space="preserve">blue, though please consider visibility/clarity if there is to be a print version. </w:t>
      </w:r>
    </w:p>
    <w:p w14:paraId="15679373" w14:textId="77777777" w:rsidR="00F114B8" w:rsidRPr="000A2F7A" w:rsidRDefault="000A2F7A" w:rsidP="00B7033B">
      <w:pPr>
        <w:pStyle w:val="ListParagraph"/>
        <w:widowControl w:val="0"/>
        <w:numPr>
          <w:ilvl w:val="0"/>
          <w:numId w:val="6"/>
        </w:numPr>
        <w:autoSpaceDE w:val="0"/>
        <w:autoSpaceDN w:val="0"/>
        <w:spacing w:after="120" w:line="288" w:lineRule="auto"/>
        <w:ind w:right="851"/>
        <w:jc w:val="both"/>
        <w:rPr>
          <w:rFonts w:ascii="Calibri" w:hAnsi="Calibri" w:cs="Calibri"/>
          <w:color w:val="FF0000"/>
          <w:shd w:val="clear" w:color="auto" w:fill="FFFFFF"/>
        </w:rPr>
      </w:pPr>
      <w:r w:rsidRPr="00C22B66">
        <w:rPr>
          <w:rFonts w:ascii="Calibri" w:eastAsia="Calibri" w:hAnsi="Calibri" w:cs="Times New Roman"/>
          <w:color w:val="FF0000"/>
          <w:lang w:eastAsia="de-DE"/>
        </w:rPr>
        <w:t xml:space="preserve">Please always use </w:t>
      </w:r>
      <w:r w:rsidRPr="00C22B66">
        <w:rPr>
          <w:rFonts w:ascii="Calibri" w:eastAsia="Calibri" w:hAnsi="Calibri" w:cs="Times New Roman"/>
          <w:b/>
          <w:bCs/>
          <w:color w:val="FF0000"/>
          <w:lang w:eastAsia="de-DE"/>
        </w:rPr>
        <w:t>Sentence case</w:t>
      </w:r>
      <w:r w:rsidRPr="00C22B66">
        <w:rPr>
          <w:rFonts w:ascii="Calibri" w:eastAsia="Calibri" w:hAnsi="Calibri" w:cs="Times New Roman"/>
          <w:color w:val="FF0000"/>
          <w:lang w:eastAsia="de-DE"/>
        </w:rPr>
        <w:t xml:space="preserve"> (not Title Case) for labels and legends in figures.</w:t>
      </w:r>
      <w:r>
        <w:rPr>
          <w:rFonts w:ascii="Calibri" w:eastAsia="Calibri" w:hAnsi="Calibri" w:cs="Times New Roman"/>
          <w:color w:val="FF0000"/>
          <w:lang w:eastAsia="de-DE"/>
        </w:rPr>
        <w:t xml:space="preserve"> (E.g., Net </w:t>
      </w:r>
      <w:r w:rsidRPr="00C22B66">
        <w:rPr>
          <w:rFonts w:ascii="Calibri" w:eastAsia="Calibri" w:hAnsi="Calibri" w:cs="Times New Roman"/>
          <w:color w:val="FF0000"/>
          <w:u w:val="single"/>
          <w:lang w:eastAsia="de-DE"/>
        </w:rPr>
        <w:t>m</w:t>
      </w:r>
      <w:r>
        <w:rPr>
          <w:rFonts w:ascii="Calibri" w:eastAsia="Calibri" w:hAnsi="Calibri" w:cs="Times New Roman"/>
          <w:color w:val="FF0000"/>
          <w:lang w:eastAsia="de-DE"/>
        </w:rPr>
        <w:t xml:space="preserve">igration is correct, Net </w:t>
      </w:r>
      <w:r w:rsidRPr="00C22B66">
        <w:rPr>
          <w:rFonts w:ascii="Calibri" w:eastAsia="Calibri" w:hAnsi="Calibri" w:cs="Times New Roman"/>
          <w:color w:val="FF0000"/>
          <w:u w:val="single"/>
          <w:lang w:eastAsia="de-DE"/>
        </w:rPr>
        <w:t>M</w:t>
      </w:r>
      <w:r>
        <w:rPr>
          <w:rFonts w:ascii="Calibri" w:eastAsia="Calibri" w:hAnsi="Calibri" w:cs="Times New Roman"/>
          <w:color w:val="FF0000"/>
          <w:lang w:eastAsia="de-DE"/>
        </w:rPr>
        <w:t>igration is incorrect.)</w:t>
      </w:r>
    </w:p>
    <w:p w14:paraId="41906384" w14:textId="77777777" w:rsidR="00B7033B" w:rsidRPr="004412F8" w:rsidRDefault="004412F8" w:rsidP="004412F8">
      <w:pPr>
        <w:pStyle w:val="RS11"/>
      </w:pPr>
      <w:bookmarkStart w:id="101" w:name="_Toc478126940"/>
      <w:r w:rsidRPr="004412F8">
        <w:t>1.2</w:t>
      </w:r>
      <w:r w:rsidRPr="004412F8">
        <w:tab/>
        <w:t>SECTION HEADING</w:t>
      </w:r>
      <w:bookmarkEnd w:id="101"/>
      <w:r w:rsidR="006B2B1D">
        <w:t xml:space="preserve"> (Style: RS 1.1)</w:t>
      </w:r>
    </w:p>
    <w:p w14:paraId="5B469665" w14:textId="77777777" w:rsidR="00B7033B" w:rsidRPr="00534AD3" w:rsidRDefault="00B7033B" w:rsidP="00534AD3">
      <w:pPr>
        <w:pStyle w:val="RS111"/>
      </w:pPr>
      <w:bookmarkStart w:id="102" w:name="_Toc478126941"/>
      <w:r w:rsidRPr="00534AD3">
        <w:t>1.2.1</w:t>
      </w:r>
      <w:r w:rsidRPr="00534AD3">
        <w:tab/>
        <w:t xml:space="preserve">Subsection </w:t>
      </w:r>
      <w:r w:rsidR="00704572">
        <w:t>h</w:t>
      </w:r>
      <w:r w:rsidRPr="00534AD3">
        <w:t>eading</w:t>
      </w:r>
      <w:bookmarkEnd w:id="102"/>
      <w:r w:rsidR="006B2B1D">
        <w:t xml:space="preserve"> (Style: RS 1.1.1)</w:t>
      </w:r>
    </w:p>
    <w:p w14:paraId="3E04798F" w14:textId="77777777" w:rsidR="00B7033B" w:rsidRDefault="006B2B1D" w:rsidP="006B2B1D">
      <w:pPr>
        <w:pStyle w:val="RSBodytext"/>
      </w:pPr>
      <w:r>
        <w:t>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 xml:space="preserve">RS Body </w:t>
      </w:r>
      <w:r w:rsidR="00B7033B">
        <w:t>text.</w:t>
      </w:r>
      <w:r w:rsidR="00B7033B" w:rsidRPr="001D43B9">
        <w:rPr>
          <w:vertAlign w:val="superscript"/>
        </w:rPr>
        <w:footnoteReference w:id="3"/>
      </w:r>
    </w:p>
    <w:p w14:paraId="280CA6BA" w14:textId="77777777" w:rsidR="006D6DBF" w:rsidRDefault="006D6DBF" w:rsidP="00D960B7">
      <w:pPr>
        <w:pStyle w:val="TableCaption"/>
      </w:pPr>
      <w:r>
        <w:t xml:space="preserve">Table caption. </w:t>
      </w:r>
    </w:p>
    <w:p w14:paraId="4CB826C2" w14:textId="77777777" w:rsidR="00B7033B" w:rsidRPr="00754D65" w:rsidRDefault="00B7033B" w:rsidP="00B7033B">
      <w:pPr>
        <w:widowControl w:val="0"/>
        <w:autoSpaceDE w:val="0"/>
        <w:autoSpaceDN w:val="0"/>
        <w:spacing w:after="120" w:line="288" w:lineRule="auto"/>
        <w:ind w:left="851" w:right="851"/>
        <w:jc w:val="both"/>
        <w:rPr>
          <w:rFonts w:ascii="Calibri" w:eastAsia="Calibri" w:hAnsi="Calibri" w:cs="Times New Roman"/>
          <w:lang w:eastAsia="de-DE"/>
        </w:rPr>
      </w:pPr>
    </w:p>
    <w:p w14:paraId="4FB3C913" w14:textId="77777777" w:rsidR="00B7033B" w:rsidRPr="00D960B7" w:rsidRDefault="00B7033B" w:rsidP="00D960B7">
      <w:pPr>
        <w:pStyle w:val="TableCaption"/>
      </w:pPr>
      <w:bookmarkStart w:id="103" w:name="_Toc356404685"/>
      <w:bookmarkStart w:id="104" w:name="_Toc387674732"/>
      <w:bookmarkStart w:id="105" w:name="_Toc470012395"/>
      <w:bookmarkStart w:id="106" w:name="_Toc473835959"/>
      <w:bookmarkStart w:id="107" w:name="_Toc478121226"/>
      <w:r w:rsidRPr="00D960B7">
        <w:t xml:space="preserve">Table 1.1 </w:t>
      </w:r>
      <w:r w:rsidRPr="00D960B7">
        <w:tab/>
      </w:r>
      <w:bookmarkEnd w:id="103"/>
      <w:bookmarkEnd w:id="104"/>
      <w:bookmarkEnd w:id="105"/>
      <w:bookmarkEnd w:id="106"/>
      <w:r w:rsidRPr="00D960B7">
        <w:t>Table</w:t>
      </w:r>
      <w:r w:rsidR="00862784" w:rsidRPr="00D960B7">
        <w:t xml:space="preserve"> title</w:t>
      </w:r>
      <w:bookmarkEnd w:id="107"/>
      <w:r w:rsidR="006B2B1D" w:rsidRPr="00D960B7">
        <w:t xml:space="preserve"> (style: RS Table title)</w:t>
      </w:r>
    </w:p>
    <w:tbl>
      <w:tblPr>
        <w:tblStyle w:val="MediumShading1-Accent312"/>
        <w:tblW w:w="5000" w:type="pct"/>
        <w:tblLook w:val="0020" w:firstRow="1" w:lastRow="0" w:firstColumn="0" w:lastColumn="0" w:noHBand="0" w:noVBand="0"/>
      </w:tblPr>
      <w:tblGrid>
        <w:gridCol w:w="1349"/>
        <w:gridCol w:w="7657"/>
      </w:tblGrid>
      <w:tr w:rsidR="00A13B3B" w:rsidRPr="00B7033B" w14:paraId="34BBDF21" w14:textId="77777777" w:rsidTr="00602024">
        <w:trPr>
          <w:cnfStyle w:val="100000000000" w:firstRow="1" w:lastRow="0" w:firstColumn="0" w:lastColumn="0" w:oddVBand="0" w:evenVBand="0" w:oddHBand="0" w:evenHBand="0" w:firstRowFirstColumn="0" w:firstRowLastColumn="0" w:lastRowFirstColumn="0" w:lastRowLastColumn="0"/>
          <w:trHeight w:val="283"/>
        </w:trPr>
        <w:tc>
          <w:tcPr>
            <w:tcW w:w="749" w:type="pct"/>
          </w:tcPr>
          <w:p w14:paraId="3F35CD9F" w14:textId="77777777" w:rsidR="00A13B3B" w:rsidRPr="00B7033B" w:rsidRDefault="00A13B3B" w:rsidP="00602024">
            <w:pPr>
              <w:keepNext/>
              <w:ind w:left="57" w:right="57"/>
              <w:jc w:val="left"/>
              <w:rPr>
                <w:rFonts w:eastAsia="Calibri"/>
              </w:rPr>
            </w:pPr>
            <w:r>
              <w:rPr>
                <w:rFonts w:eastAsia="Calibri"/>
              </w:rPr>
              <w:t>Text</w:t>
            </w:r>
          </w:p>
        </w:tc>
        <w:tc>
          <w:tcPr>
            <w:tcW w:w="4251" w:type="pct"/>
          </w:tcPr>
          <w:p w14:paraId="0E1E1FEF" w14:textId="77777777" w:rsidR="00A13B3B" w:rsidRPr="00B7033B" w:rsidRDefault="00A13B3B" w:rsidP="00602024">
            <w:pPr>
              <w:keepNext/>
              <w:ind w:right="850"/>
              <w:jc w:val="both"/>
              <w:rPr>
                <w:rFonts w:eastAsia="Calibri"/>
              </w:rPr>
            </w:pPr>
            <w:r>
              <w:rPr>
                <w:rFonts w:eastAsia="Calibri"/>
              </w:rPr>
              <w:t>Text</w:t>
            </w:r>
          </w:p>
        </w:tc>
      </w:tr>
      <w:tr w:rsidR="00A13B3B" w:rsidRPr="00B7033B" w14:paraId="0ACEE896" w14:textId="77777777" w:rsidTr="00602024">
        <w:trPr>
          <w:cnfStyle w:val="000000100000" w:firstRow="0" w:lastRow="0" w:firstColumn="0" w:lastColumn="0" w:oddVBand="0" w:evenVBand="0" w:oddHBand="1" w:evenHBand="0" w:firstRowFirstColumn="0" w:firstRowLastColumn="0" w:lastRowFirstColumn="0" w:lastRowLastColumn="0"/>
          <w:trHeight w:val="283"/>
        </w:trPr>
        <w:tc>
          <w:tcPr>
            <w:tcW w:w="749" w:type="pct"/>
            <w:vAlign w:val="top"/>
          </w:tcPr>
          <w:p w14:paraId="266BBD85" w14:textId="77777777" w:rsidR="00A13B3B" w:rsidRPr="00B7033B" w:rsidRDefault="00A13B3B" w:rsidP="00602024">
            <w:pPr>
              <w:keepNext/>
              <w:spacing w:line="264" w:lineRule="auto"/>
              <w:ind w:left="57"/>
              <w:rPr>
                <w:rFonts w:ascii="Calibri" w:eastAsia="Calibri" w:hAnsi="Calibri"/>
                <w:b/>
                <w:color w:val="auto"/>
              </w:rPr>
            </w:pPr>
            <w:r w:rsidRPr="00B7033B">
              <w:rPr>
                <w:rFonts w:ascii="Calibri" w:eastAsia="Calibri" w:hAnsi="Calibri"/>
                <w:b/>
                <w:color w:val="auto"/>
              </w:rPr>
              <w:t>Text</w:t>
            </w:r>
          </w:p>
        </w:tc>
        <w:tc>
          <w:tcPr>
            <w:tcW w:w="4251" w:type="pct"/>
          </w:tcPr>
          <w:p w14:paraId="0E526A91" w14:textId="77777777" w:rsidR="00A13B3B" w:rsidRPr="00B7033B" w:rsidRDefault="00A13B3B" w:rsidP="00602024">
            <w:pPr>
              <w:keepNext/>
              <w:spacing w:line="264" w:lineRule="auto"/>
              <w:ind w:left="175" w:hanging="175"/>
              <w:jc w:val="both"/>
              <w:rPr>
                <w:rFonts w:ascii="Calibri" w:eastAsia="Calibri" w:hAnsi="Calibri"/>
                <w:color w:val="auto"/>
              </w:rPr>
            </w:pPr>
            <w:r w:rsidRPr="00B7033B">
              <w:rPr>
                <w:rFonts w:ascii="Calibri" w:eastAsia="Calibri" w:hAnsi="Calibri"/>
                <w:color w:val="auto"/>
              </w:rPr>
              <w:t>Text</w:t>
            </w:r>
            <w:r>
              <w:rPr>
                <w:rFonts w:ascii="Calibri" w:eastAsia="Calibri" w:hAnsi="Calibri"/>
                <w:color w:val="auto"/>
              </w:rPr>
              <w:t xml:space="preserve"> </w:t>
            </w:r>
            <w:proofErr w:type="spellStart"/>
            <w:r w:rsidRPr="00B7033B">
              <w:rPr>
                <w:rFonts w:ascii="Calibri" w:eastAsia="Calibri" w:hAnsi="Calibri"/>
                <w:color w:val="auto"/>
              </w:rPr>
              <w:t>Text</w:t>
            </w:r>
            <w:proofErr w:type="spellEnd"/>
          </w:p>
        </w:tc>
      </w:tr>
      <w:tr w:rsidR="00A13B3B" w:rsidRPr="00B7033B" w14:paraId="2EDFBFE2" w14:textId="77777777" w:rsidTr="00602024">
        <w:trPr>
          <w:cnfStyle w:val="000000010000" w:firstRow="0" w:lastRow="0" w:firstColumn="0" w:lastColumn="0" w:oddVBand="0" w:evenVBand="0" w:oddHBand="0" w:evenHBand="1" w:firstRowFirstColumn="0" w:firstRowLastColumn="0" w:lastRowFirstColumn="0" w:lastRowLastColumn="0"/>
          <w:trHeight w:val="283"/>
        </w:trPr>
        <w:tc>
          <w:tcPr>
            <w:tcW w:w="749" w:type="pct"/>
            <w:vAlign w:val="top"/>
          </w:tcPr>
          <w:p w14:paraId="3EBD86E7" w14:textId="77777777" w:rsidR="00A13B3B" w:rsidRPr="00B7033B" w:rsidRDefault="00A13B3B" w:rsidP="00602024">
            <w:pPr>
              <w:keepNext/>
              <w:spacing w:line="264" w:lineRule="auto"/>
              <w:ind w:left="57"/>
              <w:rPr>
                <w:rFonts w:ascii="Calibri" w:eastAsia="Calibri" w:hAnsi="Calibri"/>
                <w:b/>
                <w:bCs/>
              </w:rPr>
            </w:pPr>
            <w:r w:rsidRPr="00B7033B">
              <w:rPr>
                <w:rFonts w:ascii="Calibri" w:eastAsia="Calibri" w:hAnsi="Calibri"/>
                <w:b/>
                <w:bCs/>
              </w:rPr>
              <w:t>Text</w:t>
            </w:r>
          </w:p>
        </w:tc>
        <w:tc>
          <w:tcPr>
            <w:tcW w:w="4251" w:type="pct"/>
          </w:tcPr>
          <w:p w14:paraId="07ED1F8B" w14:textId="77777777" w:rsidR="00A13B3B" w:rsidRPr="00B7033B" w:rsidRDefault="00A13B3B" w:rsidP="00602024">
            <w:pPr>
              <w:keepNext/>
              <w:spacing w:line="264" w:lineRule="auto"/>
              <w:ind w:left="176" w:hanging="176"/>
              <w:jc w:val="both"/>
              <w:rPr>
                <w:rFonts w:ascii="Calibri" w:eastAsia="Calibri" w:hAnsi="Calibri"/>
                <w:bCs/>
              </w:rPr>
            </w:pPr>
            <w:r w:rsidRPr="00B7033B">
              <w:rPr>
                <w:rFonts w:ascii="Calibri" w:eastAsia="Calibri" w:hAnsi="Calibri"/>
                <w:bCs/>
              </w:rPr>
              <w:t>Text</w:t>
            </w:r>
            <w:r>
              <w:rPr>
                <w:rFonts w:ascii="Calibri" w:eastAsia="Calibri" w:hAnsi="Calibri"/>
                <w:bCs/>
              </w:rPr>
              <w:t xml:space="preserve"> </w:t>
            </w:r>
            <w:proofErr w:type="spellStart"/>
            <w:r w:rsidRPr="00B7033B">
              <w:rPr>
                <w:rFonts w:ascii="Calibri" w:eastAsia="Calibri" w:hAnsi="Calibri"/>
                <w:bCs/>
              </w:rPr>
              <w:t>Text</w:t>
            </w:r>
            <w:proofErr w:type="spellEnd"/>
          </w:p>
        </w:tc>
      </w:tr>
      <w:tr w:rsidR="00A13B3B" w:rsidRPr="00B7033B" w14:paraId="263B5C75" w14:textId="77777777" w:rsidTr="00602024">
        <w:trPr>
          <w:cnfStyle w:val="000000100000" w:firstRow="0" w:lastRow="0" w:firstColumn="0" w:lastColumn="0" w:oddVBand="0" w:evenVBand="0" w:oddHBand="1" w:evenHBand="0" w:firstRowFirstColumn="0" w:firstRowLastColumn="0" w:lastRowFirstColumn="0" w:lastRowLastColumn="0"/>
          <w:trHeight w:val="283"/>
        </w:trPr>
        <w:tc>
          <w:tcPr>
            <w:tcW w:w="749" w:type="pct"/>
            <w:vAlign w:val="top"/>
          </w:tcPr>
          <w:p w14:paraId="58D11745" w14:textId="77777777" w:rsidR="00A13B3B" w:rsidRPr="00B7033B" w:rsidRDefault="00A13B3B" w:rsidP="00602024">
            <w:pPr>
              <w:keepNext/>
              <w:spacing w:line="264" w:lineRule="auto"/>
              <w:ind w:left="57"/>
              <w:rPr>
                <w:rFonts w:ascii="Calibri" w:eastAsia="Calibri" w:hAnsi="Calibri"/>
                <w:b/>
                <w:bCs/>
                <w:color w:val="auto"/>
              </w:rPr>
            </w:pPr>
            <w:r w:rsidRPr="00B7033B">
              <w:rPr>
                <w:rFonts w:ascii="Calibri" w:eastAsia="Calibri" w:hAnsi="Calibri"/>
                <w:b/>
                <w:bCs/>
                <w:color w:val="auto"/>
              </w:rPr>
              <w:t>Text</w:t>
            </w:r>
          </w:p>
        </w:tc>
        <w:tc>
          <w:tcPr>
            <w:tcW w:w="4251" w:type="pct"/>
          </w:tcPr>
          <w:p w14:paraId="6876878F" w14:textId="77777777" w:rsidR="00A13B3B" w:rsidRPr="00B7033B" w:rsidRDefault="00A13B3B" w:rsidP="00602024">
            <w:pPr>
              <w:keepNext/>
              <w:spacing w:line="264" w:lineRule="auto"/>
              <w:ind w:left="175" w:hanging="175"/>
              <w:jc w:val="both"/>
              <w:rPr>
                <w:rFonts w:ascii="Calibri" w:eastAsia="Calibri" w:hAnsi="Calibri"/>
                <w:bCs/>
                <w:color w:val="auto"/>
              </w:rPr>
            </w:pPr>
            <w:r w:rsidRPr="00B7033B">
              <w:rPr>
                <w:rFonts w:ascii="Calibri" w:eastAsia="Calibri" w:hAnsi="Calibri"/>
                <w:bCs/>
                <w:color w:val="auto"/>
              </w:rPr>
              <w:t>Text</w:t>
            </w:r>
            <w:r>
              <w:rPr>
                <w:rFonts w:ascii="Calibri" w:eastAsia="Calibri" w:hAnsi="Calibri"/>
                <w:bCs/>
                <w:color w:val="auto"/>
              </w:rPr>
              <w:t xml:space="preserve"> </w:t>
            </w:r>
            <w:proofErr w:type="spellStart"/>
            <w:r w:rsidRPr="00B7033B">
              <w:rPr>
                <w:rFonts w:ascii="Calibri" w:eastAsia="Calibri" w:hAnsi="Calibri"/>
                <w:bCs/>
                <w:color w:val="auto"/>
              </w:rPr>
              <w:t>Text</w:t>
            </w:r>
            <w:proofErr w:type="spellEnd"/>
          </w:p>
        </w:tc>
      </w:tr>
      <w:tr w:rsidR="00A13B3B" w:rsidRPr="00B7033B" w14:paraId="4BF613B4" w14:textId="77777777" w:rsidTr="00602024">
        <w:trPr>
          <w:cnfStyle w:val="000000010000" w:firstRow="0" w:lastRow="0" w:firstColumn="0" w:lastColumn="0" w:oddVBand="0" w:evenVBand="0" w:oddHBand="0" w:evenHBand="1" w:firstRowFirstColumn="0" w:firstRowLastColumn="0" w:lastRowFirstColumn="0" w:lastRowLastColumn="0"/>
          <w:trHeight w:val="283"/>
        </w:trPr>
        <w:tc>
          <w:tcPr>
            <w:tcW w:w="749" w:type="pct"/>
            <w:vAlign w:val="top"/>
          </w:tcPr>
          <w:p w14:paraId="4E56B05F" w14:textId="77777777" w:rsidR="00A13B3B" w:rsidRPr="00B7033B" w:rsidRDefault="00A13B3B" w:rsidP="00602024">
            <w:pPr>
              <w:keepNext/>
              <w:spacing w:line="264" w:lineRule="auto"/>
              <w:ind w:left="57"/>
              <w:rPr>
                <w:rFonts w:ascii="Calibri" w:eastAsia="Calibri" w:hAnsi="Calibri"/>
                <w:b/>
                <w:bCs/>
              </w:rPr>
            </w:pPr>
            <w:r>
              <w:rPr>
                <w:rFonts w:ascii="Calibri" w:eastAsia="Calibri" w:hAnsi="Calibri"/>
                <w:b/>
                <w:bCs/>
              </w:rPr>
              <w:t>Text</w:t>
            </w:r>
          </w:p>
        </w:tc>
        <w:tc>
          <w:tcPr>
            <w:tcW w:w="4251" w:type="pct"/>
          </w:tcPr>
          <w:p w14:paraId="6EB90B5E" w14:textId="77777777" w:rsidR="00A13B3B" w:rsidRPr="00B7033B" w:rsidRDefault="00A13B3B" w:rsidP="00602024">
            <w:pPr>
              <w:keepNext/>
              <w:spacing w:line="264" w:lineRule="auto"/>
              <w:ind w:left="175" w:hanging="175"/>
              <w:jc w:val="both"/>
              <w:rPr>
                <w:rFonts w:ascii="Calibri" w:eastAsia="Calibri" w:hAnsi="Calibri"/>
                <w:bCs/>
              </w:rPr>
            </w:pPr>
            <w:r>
              <w:rPr>
                <w:rFonts w:ascii="Calibri" w:eastAsia="Calibri" w:hAnsi="Calibri"/>
                <w:bCs/>
              </w:rPr>
              <w:t>Style: RS Table</w:t>
            </w:r>
            <w:r w:rsidR="001D43B9">
              <w:rPr>
                <w:rFonts w:ascii="Calibri" w:eastAsia="Calibri" w:hAnsi="Calibri"/>
                <w:bCs/>
              </w:rPr>
              <w:t xml:space="preserve"> (in Table Design)</w:t>
            </w:r>
          </w:p>
        </w:tc>
      </w:tr>
    </w:tbl>
    <w:p w14:paraId="3A5EB24A" w14:textId="77777777" w:rsidR="00B7033B" w:rsidRPr="00B7033B" w:rsidRDefault="00B7033B" w:rsidP="00A13B3B">
      <w:pPr>
        <w:pStyle w:val="RSGreyline"/>
      </w:pPr>
    </w:p>
    <w:p w14:paraId="5DEA88D0" w14:textId="77777777" w:rsidR="000E3840" w:rsidRPr="000E3840" w:rsidRDefault="000E3840" w:rsidP="00BC7A7B">
      <w:pPr>
        <w:keepNext/>
        <w:spacing w:after="0" w:line="240" w:lineRule="auto"/>
        <w:ind w:right="-46"/>
        <w:jc w:val="both"/>
        <w:rPr>
          <w:rFonts w:ascii="Calibri" w:eastAsia="Times New Roman" w:hAnsi="Calibri" w:cs="Times New Roman"/>
          <w:bCs/>
          <w:color w:val="000000"/>
          <w:sz w:val="16"/>
          <w:szCs w:val="20"/>
        </w:rPr>
      </w:pPr>
      <w:r>
        <w:rPr>
          <w:rFonts w:ascii="Calibri" w:eastAsia="Times New Roman" w:hAnsi="Calibri" w:cs="Times New Roman"/>
          <w:bCs/>
          <w:i/>
          <w:color w:val="000000"/>
          <w:sz w:val="16"/>
          <w:szCs w:val="20"/>
        </w:rPr>
        <w:t>Source:</w:t>
      </w:r>
      <w:r>
        <w:rPr>
          <w:rFonts w:ascii="Calibri" w:eastAsia="Times New Roman" w:hAnsi="Calibri" w:cs="Times New Roman"/>
          <w:bCs/>
          <w:i/>
          <w:color w:val="000000"/>
          <w:sz w:val="16"/>
          <w:szCs w:val="20"/>
        </w:rPr>
        <w:tab/>
      </w:r>
      <w:r>
        <w:rPr>
          <w:rFonts w:ascii="Calibri" w:eastAsia="Times New Roman" w:hAnsi="Calibri" w:cs="Times New Roman"/>
          <w:bCs/>
          <w:color w:val="000000"/>
          <w:sz w:val="16"/>
          <w:szCs w:val="20"/>
        </w:rPr>
        <w:t>Source and Notes are Calibri 8PT.</w:t>
      </w:r>
    </w:p>
    <w:p w14:paraId="098F7BCB" w14:textId="77777777" w:rsidR="001D43B9" w:rsidRPr="00010EF3" w:rsidRDefault="00B7033B" w:rsidP="001D43B9">
      <w:pPr>
        <w:pStyle w:val="RSSourceandnotes"/>
        <w:rPr>
          <w:i w:val="0"/>
          <w:iCs/>
        </w:rPr>
      </w:pPr>
      <w:r w:rsidRPr="00B7033B">
        <w:t xml:space="preserve">Note: </w:t>
      </w:r>
      <w:r w:rsidRPr="00B7033B">
        <w:tab/>
      </w:r>
      <w:r w:rsidR="001D43B9" w:rsidRPr="00010EF3">
        <w:rPr>
          <w:i w:val="0"/>
          <w:iCs/>
        </w:rPr>
        <w:t xml:space="preserve">Header row is R31; G53; B94. Other banded rows are ‘Blue; Accent 1; Lighter 80%’. </w:t>
      </w:r>
    </w:p>
    <w:p w14:paraId="608CC142" w14:textId="77777777" w:rsidR="001D43B9" w:rsidRPr="00010EF3" w:rsidRDefault="001D43B9" w:rsidP="001D43B9">
      <w:pPr>
        <w:pStyle w:val="RSSourceandnotes"/>
        <w:rPr>
          <w:i w:val="0"/>
          <w:iCs/>
        </w:rPr>
      </w:pPr>
      <w:r w:rsidRPr="00010EF3">
        <w:rPr>
          <w:i w:val="0"/>
          <w:iCs/>
        </w:rPr>
        <w:tab/>
        <w:t xml:space="preserve">Rows are 0.5 cm high. White line between all cells is 1pt. Text is Calibri 10pt. </w:t>
      </w:r>
    </w:p>
    <w:p w14:paraId="12DEE8C1" w14:textId="77777777" w:rsidR="001D43B9" w:rsidRDefault="001D43B9" w:rsidP="001D43B9">
      <w:pPr>
        <w:pStyle w:val="RSSourceandnotes"/>
        <w:rPr>
          <w:i w:val="0"/>
          <w:iCs/>
        </w:rPr>
      </w:pPr>
      <w:r w:rsidRPr="00010EF3">
        <w:rPr>
          <w:i w:val="0"/>
          <w:iCs/>
        </w:rPr>
        <w:tab/>
        <w:t>Numbers should be decimal tab or right aligned (whichever presents the data more clearly)</w:t>
      </w:r>
      <w:r>
        <w:rPr>
          <w:i w:val="0"/>
          <w:iCs/>
        </w:rPr>
        <w:t>.</w:t>
      </w:r>
    </w:p>
    <w:p w14:paraId="0C93FD8C" w14:textId="77777777" w:rsidR="000E3840" w:rsidRPr="001D43B9" w:rsidRDefault="001D43B9" w:rsidP="001D43B9">
      <w:pPr>
        <w:pStyle w:val="RSSourceandnotes"/>
        <w:rPr>
          <w:i w:val="0"/>
          <w:iCs/>
        </w:rPr>
      </w:pPr>
      <w:r>
        <w:rPr>
          <w:i w:val="0"/>
          <w:iCs/>
        </w:rPr>
        <w:tab/>
        <w:t>Style: RS Source and notes.</w:t>
      </w:r>
    </w:p>
    <w:p w14:paraId="247297A3" w14:textId="77777777" w:rsidR="00112686" w:rsidRDefault="00112686" w:rsidP="00112686">
      <w:pPr>
        <w:spacing w:after="0" w:line="240" w:lineRule="auto"/>
        <w:ind w:right="-46"/>
        <w:jc w:val="both"/>
        <w:rPr>
          <w:rFonts w:ascii="Calibri" w:eastAsia="Times New Roman" w:hAnsi="Calibri" w:cs="Times New Roman"/>
          <w:bCs/>
          <w:color w:val="000000"/>
          <w:sz w:val="16"/>
          <w:szCs w:val="20"/>
        </w:rPr>
      </w:pPr>
    </w:p>
    <w:p w14:paraId="5B300F65" w14:textId="77777777" w:rsidR="00112686" w:rsidRPr="00112686" w:rsidRDefault="00112686" w:rsidP="00112686">
      <w:pPr>
        <w:spacing w:after="0" w:line="240" w:lineRule="auto"/>
        <w:ind w:right="-46"/>
        <w:jc w:val="both"/>
        <w:rPr>
          <w:rFonts w:ascii="Calibri" w:eastAsia="Times New Roman" w:hAnsi="Calibri" w:cs="Times New Roman"/>
          <w:bCs/>
          <w:color w:val="000000"/>
          <w:sz w:val="16"/>
          <w:szCs w:val="20"/>
        </w:rPr>
      </w:pPr>
    </w:p>
    <w:p w14:paraId="5DCB84F5" w14:textId="77777777" w:rsidR="000E3840" w:rsidRDefault="00201B5D" w:rsidP="000E3840">
      <w:r>
        <w:t>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000E3840">
        <w:footnoteReference w:id="4"/>
      </w:r>
    </w:p>
    <w:p w14:paraId="63B8A117" w14:textId="77777777" w:rsidR="000E3840" w:rsidRPr="00DC6B5A" w:rsidRDefault="00074481" w:rsidP="00DC6B5A">
      <w:pPr>
        <w:pStyle w:val="Quote"/>
      </w:pPr>
      <w:r w:rsidRPr="00DC6B5A">
        <w:t xml:space="preserve">Quote text indent 2.5 com each side, justified, 1pt before, 6pt after Calibri 11pt italics 1.2 spacing. </w:t>
      </w:r>
      <w:r w:rsidR="00201B5D" w:rsidRPr="00DC6B5A">
        <w:t>(Style: RS Quote)</w:t>
      </w:r>
    </w:p>
    <w:p w14:paraId="3D08D363" w14:textId="77777777" w:rsidR="006562D7" w:rsidRDefault="00201B5D" w:rsidP="000E3840">
      <w:r>
        <w:t>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 xml:space="preserve">RS Body text. </w:t>
      </w:r>
    </w:p>
    <w:p w14:paraId="16A24340" w14:textId="77777777" w:rsidR="006562D7" w:rsidRPr="004412F8" w:rsidRDefault="006562D7" w:rsidP="004412F8">
      <w:pPr>
        <w:pStyle w:val="RSTabletitle"/>
      </w:pPr>
      <w:bookmarkStart w:id="108" w:name="_Toc478121227"/>
      <w:r w:rsidRPr="004412F8">
        <w:lastRenderedPageBreak/>
        <w:t>Table 1.</w:t>
      </w:r>
      <w:r w:rsidR="005B662D" w:rsidRPr="004412F8">
        <w:t>2</w:t>
      </w:r>
      <w:r w:rsidRPr="004412F8">
        <w:t xml:space="preserve"> </w:t>
      </w:r>
      <w:r w:rsidRPr="004412F8">
        <w:tab/>
      </w:r>
      <w:r w:rsidR="00A97E52" w:rsidRPr="004412F8">
        <w:t>Table title</w:t>
      </w:r>
      <w:bookmarkEnd w:id="108"/>
      <w:r w:rsidR="00E03878">
        <w:t xml:space="preserve"> (Style: </w:t>
      </w:r>
      <w:r w:rsidR="001D43B9">
        <w:t xml:space="preserve">RS </w:t>
      </w:r>
      <w:r w:rsidR="00E03878">
        <w:t>Table title)</w:t>
      </w:r>
    </w:p>
    <w:tbl>
      <w:tblPr>
        <w:tblStyle w:val="RSTable"/>
        <w:tblW w:w="5000" w:type="pct"/>
        <w:tblLook w:val="0020" w:firstRow="1" w:lastRow="0" w:firstColumn="0" w:lastColumn="0" w:noHBand="0" w:noVBand="0"/>
      </w:tblPr>
      <w:tblGrid>
        <w:gridCol w:w="1923"/>
        <w:gridCol w:w="2361"/>
        <w:gridCol w:w="2361"/>
        <w:gridCol w:w="2361"/>
      </w:tblGrid>
      <w:tr w:rsidR="00010EF3" w:rsidRPr="00B7033B" w14:paraId="0727634A" w14:textId="77777777" w:rsidTr="00602024">
        <w:trPr>
          <w:cnfStyle w:val="100000000000" w:firstRow="1" w:lastRow="0" w:firstColumn="0" w:lastColumn="0" w:oddVBand="0" w:evenVBand="0" w:oddHBand="0" w:evenHBand="0" w:firstRowFirstColumn="0" w:firstRowLastColumn="0" w:lastRowFirstColumn="0" w:lastRowLastColumn="0"/>
          <w:trHeight w:val="283"/>
        </w:trPr>
        <w:tc>
          <w:tcPr>
            <w:tcW w:w="1067" w:type="pct"/>
          </w:tcPr>
          <w:p w14:paraId="69FAB042" w14:textId="77777777" w:rsidR="00010EF3" w:rsidRPr="00B7033B" w:rsidRDefault="00010EF3" w:rsidP="00602024">
            <w:pPr>
              <w:keepNext/>
              <w:ind w:left="57" w:right="57"/>
              <w:jc w:val="left"/>
              <w:rPr>
                <w:rFonts w:eastAsia="Calibri"/>
              </w:rPr>
            </w:pPr>
            <w:r>
              <w:rPr>
                <w:rFonts w:eastAsia="Calibri"/>
              </w:rPr>
              <w:t>Text</w:t>
            </w:r>
          </w:p>
        </w:tc>
        <w:tc>
          <w:tcPr>
            <w:tcW w:w="1311" w:type="pct"/>
          </w:tcPr>
          <w:p w14:paraId="5148D527" w14:textId="77777777" w:rsidR="00010EF3" w:rsidRPr="00B7033B" w:rsidRDefault="00010EF3" w:rsidP="00602024">
            <w:pPr>
              <w:keepNext/>
              <w:rPr>
                <w:rFonts w:eastAsia="Calibri"/>
              </w:rPr>
            </w:pPr>
            <w:r>
              <w:rPr>
                <w:rFonts w:eastAsia="Calibri"/>
              </w:rPr>
              <w:t>Numbers: Decimal tab</w:t>
            </w:r>
          </w:p>
        </w:tc>
        <w:tc>
          <w:tcPr>
            <w:tcW w:w="1311" w:type="pct"/>
          </w:tcPr>
          <w:p w14:paraId="722618B3" w14:textId="77777777" w:rsidR="00010EF3" w:rsidRDefault="00010EF3" w:rsidP="00602024">
            <w:pPr>
              <w:keepNext/>
              <w:rPr>
                <w:rFonts w:eastAsia="Calibri"/>
              </w:rPr>
            </w:pPr>
            <w:r>
              <w:rPr>
                <w:rFonts w:eastAsia="Calibri"/>
              </w:rPr>
              <w:t>Numbers: Right align</w:t>
            </w:r>
          </w:p>
        </w:tc>
        <w:tc>
          <w:tcPr>
            <w:tcW w:w="1311" w:type="pct"/>
          </w:tcPr>
          <w:p w14:paraId="3A8E7B92" w14:textId="77777777" w:rsidR="00010EF3" w:rsidRDefault="00010EF3" w:rsidP="00602024">
            <w:pPr>
              <w:keepNext/>
              <w:rPr>
                <w:rFonts w:eastAsia="Calibri"/>
              </w:rPr>
            </w:pPr>
            <w:r>
              <w:rPr>
                <w:rFonts w:eastAsia="Calibri"/>
              </w:rPr>
              <w:t>% (% sign in header row)</w:t>
            </w:r>
          </w:p>
        </w:tc>
      </w:tr>
      <w:tr w:rsidR="00010EF3" w:rsidRPr="00B7033B" w14:paraId="2361369E" w14:textId="77777777" w:rsidTr="00602024">
        <w:trPr>
          <w:cnfStyle w:val="000000100000" w:firstRow="0" w:lastRow="0" w:firstColumn="0" w:lastColumn="0" w:oddVBand="0" w:evenVBand="0" w:oddHBand="1" w:evenHBand="0" w:firstRowFirstColumn="0" w:firstRowLastColumn="0" w:lastRowFirstColumn="0" w:lastRowLastColumn="0"/>
          <w:trHeight w:val="283"/>
        </w:trPr>
        <w:tc>
          <w:tcPr>
            <w:tcW w:w="1067" w:type="pct"/>
            <w:vAlign w:val="top"/>
          </w:tcPr>
          <w:p w14:paraId="0D18B9CB" w14:textId="77777777" w:rsidR="00010EF3" w:rsidRPr="00B7033B" w:rsidRDefault="00010EF3" w:rsidP="00602024">
            <w:pPr>
              <w:keepNext/>
              <w:spacing w:line="264" w:lineRule="auto"/>
              <w:ind w:left="57"/>
              <w:rPr>
                <w:rFonts w:ascii="Calibri" w:eastAsia="Calibri" w:hAnsi="Calibri"/>
                <w:b/>
                <w:color w:val="auto"/>
              </w:rPr>
            </w:pPr>
            <w:r w:rsidRPr="00B7033B">
              <w:rPr>
                <w:rFonts w:ascii="Calibri" w:eastAsia="Calibri" w:hAnsi="Calibri"/>
                <w:b/>
                <w:color w:val="auto"/>
              </w:rPr>
              <w:t>Text</w:t>
            </w:r>
          </w:p>
        </w:tc>
        <w:tc>
          <w:tcPr>
            <w:tcW w:w="1311" w:type="pct"/>
          </w:tcPr>
          <w:p w14:paraId="089C6529" w14:textId="77777777" w:rsidR="00010EF3" w:rsidRPr="00B7033B" w:rsidRDefault="00010EF3" w:rsidP="00602024">
            <w:pPr>
              <w:keepNext/>
              <w:tabs>
                <w:tab w:val="decimal" w:pos="1146"/>
              </w:tabs>
              <w:spacing w:line="264" w:lineRule="auto"/>
              <w:ind w:left="176" w:hanging="176"/>
              <w:jc w:val="both"/>
              <w:rPr>
                <w:rFonts w:ascii="Calibri" w:eastAsia="Calibri" w:hAnsi="Calibri"/>
                <w:color w:val="auto"/>
              </w:rPr>
            </w:pPr>
            <w:r>
              <w:rPr>
                <w:rFonts w:ascii="Calibri" w:eastAsia="Calibri" w:hAnsi="Calibri"/>
                <w:color w:val="auto"/>
              </w:rPr>
              <w:t>00.00</w:t>
            </w:r>
          </w:p>
        </w:tc>
        <w:tc>
          <w:tcPr>
            <w:tcW w:w="1311" w:type="pct"/>
          </w:tcPr>
          <w:p w14:paraId="72E18326" w14:textId="77777777" w:rsidR="00010EF3" w:rsidRPr="00A97E52" w:rsidRDefault="00010EF3" w:rsidP="00602024">
            <w:pPr>
              <w:keepNext/>
              <w:spacing w:line="264" w:lineRule="auto"/>
              <w:ind w:left="175" w:right="933" w:hanging="175"/>
              <w:jc w:val="right"/>
              <w:rPr>
                <w:rFonts w:ascii="Calibri" w:eastAsia="Calibri" w:hAnsi="Calibri"/>
                <w:color w:val="auto"/>
              </w:rPr>
            </w:pPr>
            <w:r>
              <w:rPr>
                <w:rFonts w:ascii="Calibri" w:eastAsia="Calibri" w:hAnsi="Calibri"/>
                <w:color w:val="auto"/>
              </w:rPr>
              <w:t>0000</w:t>
            </w:r>
          </w:p>
        </w:tc>
        <w:tc>
          <w:tcPr>
            <w:tcW w:w="1311" w:type="pct"/>
          </w:tcPr>
          <w:p w14:paraId="50713DEB" w14:textId="77777777" w:rsidR="00010EF3" w:rsidRPr="00A97E52" w:rsidRDefault="00010EF3" w:rsidP="00602024">
            <w:pPr>
              <w:keepNext/>
              <w:spacing w:line="264" w:lineRule="auto"/>
              <w:ind w:left="175" w:right="946" w:hanging="175"/>
              <w:jc w:val="right"/>
              <w:rPr>
                <w:rFonts w:ascii="Calibri" w:eastAsia="Calibri" w:hAnsi="Calibri"/>
                <w:color w:val="auto"/>
              </w:rPr>
            </w:pPr>
            <w:r>
              <w:rPr>
                <w:rFonts w:ascii="Calibri" w:eastAsia="Calibri" w:hAnsi="Calibri"/>
                <w:color w:val="auto"/>
              </w:rPr>
              <w:t>00</w:t>
            </w:r>
          </w:p>
        </w:tc>
      </w:tr>
      <w:tr w:rsidR="00010EF3" w:rsidRPr="00B7033B" w14:paraId="38A5F57D" w14:textId="77777777" w:rsidTr="00602024">
        <w:trPr>
          <w:cnfStyle w:val="000000010000" w:firstRow="0" w:lastRow="0" w:firstColumn="0" w:lastColumn="0" w:oddVBand="0" w:evenVBand="0" w:oddHBand="0" w:evenHBand="1" w:firstRowFirstColumn="0" w:firstRowLastColumn="0" w:lastRowFirstColumn="0" w:lastRowLastColumn="0"/>
          <w:trHeight w:val="283"/>
        </w:trPr>
        <w:tc>
          <w:tcPr>
            <w:tcW w:w="1067" w:type="pct"/>
            <w:vAlign w:val="top"/>
          </w:tcPr>
          <w:p w14:paraId="6379017F" w14:textId="77777777" w:rsidR="00010EF3" w:rsidRPr="00B7033B" w:rsidRDefault="00010EF3" w:rsidP="00602024">
            <w:pPr>
              <w:keepNext/>
              <w:spacing w:line="264" w:lineRule="auto"/>
              <w:ind w:left="57"/>
              <w:rPr>
                <w:rFonts w:ascii="Calibri" w:eastAsia="Calibri" w:hAnsi="Calibri"/>
                <w:b/>
                <w:bCs/>
              </w:rPr>
            </w:pPr>
            <w:r w:rsidRPr="00B7033B">
              <w:rPr>
                <w:rFonts w:ascii="Calibri" w:eastAsia="Calibri" w:hAnsi="Calibri"/>
                <w:b/>
                <w:bCs/>
              </w:rPr>
              <w:t>Text</w:t>
            </w:r>
          </w:p>
        </w:tc>
        <w:tc>
          <w:tcPr>
            <w:tcW w:w="1311" w:type="pct"/>
          </w:tcPr>
          <w:p w14:paraId="343B4485" w14:textId="77777777" w:rsidR="00010EF3" w:rsidRPr="00B7033B" w:rsidRDefault="00010EF3" w:rsidP="00602024">
            <w:pPr>
              <w:keepNext/>
              <w:tabs>
                <w:tab w:val="decimal" w:pos="1146"/>
              </w:tabs>
              <w:spacing w:line="264" w:lineRule="auto"/>
              <w:ind w:left="176" w:hanging="176"/>
              <w:jc w:val="both"/>
              <w:rPr>
                <w:rFonts w:ascii="Calibri" w:eastAsia="Calibri" w:hAnsi="Calibri"/>
                <w:bCs/>
              </w:rPr>
            </w:pPr>
            <w:r>
              <w:rPr>
                <w:rFonts w:ascii="Calibri" w:eastAsia="Calibri" w:hAnsi="Calibri"/>
                <w:bCs/>
              </w:rPr>
              <w:t>-0.00</w:t>
            </w:r>
          </w:p>
        </w:tc>
        <w:tc>
          <w:tcPr>
            <w:tcW w:w="1311" w:type="pct"/>
          </w:tcPr>
          <w:p w14:paraId="60C084EC" w14:textId="77777777" w:rsidR="00010EF3" w:rsidRPr="00A97E52" w:rsidRDefault="00010EF3" w:rsidP="00602024">
            <w:pPr>
              <w:keepNext/>
              <w:spacing w:line="264" w:lineRule="auto"/>
              <w:ind w:left="175" w:right="933" w:hanging="175"/>
              <w:jc w:val="right"/>
              <w:rPr>
                <w:rFonts w:ascii="Calibri" w:eastAsia="Calibri" w:hAnsi="Calibri"/>
                <w:bCs/>
              </w:rPr>
            </w:pPr>
            <w:r>
              <w:rPr>
                <w:rFonts w:ascii="Calibri" w:eastAsia="Calibri" w:hAnsi="Calibri"/>
                <w:bCs/>
              </w:rPr>
              <w:t>000</w:t>
            </w:r>
          </w:p>
        </w:tc>
        <w:tc>
          <w:tcPr>
            <w:tcW w:w="1311" w:type="pct"/>
          </w:tcPr>
          <w:p w14:paraId="54B82D12" w14:textId="77777777" w:rsidR="00010EF3" w:rsidRPr="00A97E52" w:rsidRDefault="00010EF3" w:rsidP="00602024">
            <w:pPr>
              <w:keepNext/>
              <w:spacing w:line="264" w:lineRule="auto"/>
              <w:ind w:left="175" w:right="946" w:hanging="175"/>
              <w:jc w:val="right"/>
              <w:rPr>
                <w:rFonts w:ascii="Calibri" w:eastAsia="Calibri" w:hAnsi="Calibri"/>
                <w:bCs/>
              </w:rPr>
            </w:pPr>
            <w:r>
              <w:rPr>
                <w:rFonts w:ascii="Calibri" w:eastAsia="Calibri" w:hAnsi="Calibri"/>
                <w:bCs/>
              </w:rPr>
              <w:t>000</w:t>
            </w:r>
          </w:p>
        </w:tc>
      </w:tr>
      <w:tr w:rsidR="00010EF3" w:rsidRPr="00B7033B" w14:paraId="7A379CA2" w14:textId="77777777" w:rsidTr="00602024">
        <w:trPr>
          <w:cnfStyle w:val="000000100000" w:firstRow="0" w:lastRow="0" w:firstColumn="0" w:lastColumn="0" w:oddVBand="0" w:evenVBand="0" w:oddHBand="1" w:evenHBand="0" w:firstRowFirstColumn="0" w:firstRowLastColumn="0" w:lastRowFirstColumn="0" w:lastRowLastColumn="0"/>
          <w:trHeight w:val="283"/>
        </w:trPr>
        <w:tc>
          <w:tcPr>
            <w:tcW w:w="1067" w:type="pct"/>
            <w:vAlign w:val="top"/>
          </w:tcPr>
          <w:p w14:paraId="51C7901B" w14:textId="77777777" w:rsidR="00010EF3" w:rsidRPr="00B7033B" w:rsidRDefault="00010EF3" w:rsidP="00602024">
            <w:pPr>
              <w:keepNext/>
              <w:spacing w:line="264" w:lineRule="auto"/>
              <w:ind w:left="57"/>
              <w:rPr>
                <w:rFonts w:ascii="Calibri" w:eastAsia="Calibri" w:hAnsi="Calibri"/>
                <w:b/>
                <w:bCs/>
                <w:color w:val="auto"/>
              </w:rPr>
            </w:pPr>
            <w:r w:rsidRPr="00B7033B">
              <w:rPr>
                <w:rFonts w:ascii="Calibri" w:eastAsia="Calibri" w:hAnsi="Calibri"/>
                <w:b/>
                <w:bCs/>
                <w:color w:val="auto"/>
              </w:rPr>
              <w:t>Text</w:t>
            </w:r>
          </w:p>
        </w:tc>
        <w:tc>
          <w:tcPr>
            <w:tcW w:w="1311" w:type="pct"/>
          </w:tcPr>
          <w:p w14:paraId="6FF03186" w14:textId="77777777" w:rsidR="00010EF3" w:rsidRPr="00B7033B" w:rsidRDefault="00010EF3" w:rsidP="00602024">
            <w:pPr>
              <w:keepNext/>
              <w:tabs>
                <w:tab w:val="decimal" w:pos="1146"/>
              </w:tabs>
              <w:spacing w:line="264" w:lineRule="auto"/>
              <w:ind w:left="176" w:hanging="176"/>
              <w:jc w:val="both"/>
              <w:rPr>
                <w:rFonts w:ascii="Calibri" w:eastAsia="Calibri" w:hAnsi="Calibri"/>
                <w:bCs/>
                <w:color w:val="auto"/>
              </w:rPr>
            </w:pPr>
            <w:r>
              <w:rPr>
                <w:rFonts w:ascii="Calibri" w:eastAsia="Calibri" w:hAnsi="Calibri"/>
                <w:bCs/>
                <w:color w:val="auto"/>
              </w:rPr>
              <w:t>(000.0)</w:t>
            </w:r>
          </w:p>
        </w:tc>
        <w:tc>
          <w:tcPr>
            <w:tcW w:w="1311" w:type="pct"/>
          </w:tcPr>
          <w:p w14:paraId="6CA8DA16" w14:textId="77777777" w:rsidR="00010EF3" w:rsidRPr="00A97E52" w:rsidRDefault="00010EF3" w:rsidP="00602024">
            <w:pPr>
              <w:keepNext/>
              <w:spacing w:line="264" w:lineRule="auto"/>
              <w:ind w:left="175" w:right="933" w:hanging="175"/>
              <w:jc w:val="right"/>
              <w:rPr>
                <w:rFonts w:ascii="Calibri" w:eastAsia="Calibri" w:hAnsi="Calibri"/>
                <w:bCs/>
                <w:color w:val="auto"/>
              </w:rPr>
            </w:pPr>
            <w:r>
              <w:rPr>
                <w:rFonts w:ascii="Calibri" w:eastAsia="Calibri" w:hAnsi="Calibri"/>
                <w:bCs/>
                <w:color w:val="auto"/>
              </w:rPr>
              <w:t>00</w:t>
            </w:r>
          </w:p>
        </w:tc>
        <w:tc>
          <w:tcPr>
            <w:tcW w:w="1311" w:type="pct"/>
          </w:tcPr>
          <w:p w14:paraId="24C37A4D" w14:textId="77777777" w:rsidR="00010EF3" w:rsidRPr="00A97E52" w:rsidRDefault="00010EF3" w:rsidP="00602024">
            <w:pPr>
              <w:keepNext/>
              <w:spacing w:line="264" w:lineRule="auto"/>
              <w:ind w:left="175" w:right="946" w:hanging="175"/>
              <w:jc w:val="right"/>
              <w:rPr>
                <w:rFonts w:ascii="Calibri" w:eastAsia="Calibri" w:hAnsi="Calibri"/>
                <w:bCs/>
                <w:color w:val="auto"/>
              </w:rPr>
            </w:pPr>
            <w:r>
              <w:rPr>
                <w:rFonts w:ascii="Calibri" w:eastAsia="Calibri" w:hAnsi="Calibri"/>
                <w:bCs/>
                <w:color w:val="auto"/>
              </w:rPr>
              <w:t>00</w:t>
            </w:r>
          </w:p>
        </w:tc>
      </w:tr>
      <w:tr w:rsidR="00010EF3" w:rsidRPr="00B7033B" w14:paraId="5034D668" w14:textId="77777777" w:rsidTr="00602024">
        <w:trPr>
          <w:cnfStyle w:val="000000010000" w:firstRow="0" w:lastRow="0" w:firstColumn="0" w:lastColumn="0" w:oddVBand="0" w:evenVBand="0" w:oddHBand="0" w:evenHBand="1" w:firstRowFirstColumn="0" w:firstRowLastColumn="0" w:lastRowFirstColumn="0" w:lastRowLastColumn="0"/>
          <w:trHeight w:val="283"/>
        </w:trPr>
        <w:tc>
          <w:tcPr>
            <w:tcW w:w="1067" w:type="pct"/>
            <w:vAlign w:val="top"/>
          </w:tcPr>
          <w:p w14:paraId="4280E9B0" w14:textId="77777777" w:rsidR="00010EF3" w:rsidRPr="00B7033B" w:rsidRDefault="00010EF3" w:rsidP="00602024">
            <w:pPr>
              <w:keepNext/>
              <w:spacing w:line="264" w:lineRule="auto"/>
              <w:ind w:left="57"/>
              <w:rPr>
                <w:rFonts w:ascii="Calibri" w:eastAsia="Calibri" w:hAnsi="Calibri"/>
                <w:b/>
                <w:bCs/>
              </w:rPr>
            </w:pPr>
            <w:r>
              <w:rPr>
                <w:rFonts w:ascii="Calibri" w:eastAsia="Calibri" w:hAnsi="Calibri"/>
                <w:b/>
                <w:bCs/>
              </w:rPr>
              <w:t>Style:</w:t>
            </w:r>
          </w:p>
        </w:tc>
        <w:tc>
          <w:tcPr>
            <w:tcW w:w="1311" w:type="pct"/>
          </w:tcPr>
          <w:p w14:paraId="6691E212" w14:textId="77777777" w:rsidR="00010EF3" w:rsidRDefault="00010EF3" w:rsidP="00602024">
            <w:pPr>
              <w:keepNext/>
              <w:tabs>
                <w:tab w:val="decimal" w:pos="1146"/>
              </w:tabs>
              <w:spacing w:line="264" w:lineRule="auto"/>
              <w:ind w:left="176" w:hanging="176"/>
              <w:jc w:val="both"/>
              <w:rPr>
                <w:rFonts w:ascii="Calibri" w:eastAsia="Calibri" w:hAnsi="Calibri"/>
                <w:bCs/>
              </w:rPr>
            </w:pPr>
            <w:r>
              <w:rPr>
                <w:rFonts w:ascii="Calibri" w:eastAsia="Calibri" w:hAnsi="Calibri"/>
                <w:bCs/>
              </w:rPr>
              <w:t xml:space="preserve">RS </w:t>
            </w:r>
            <w:r w:rsidR="001D43B9">
              <w:rPr>
                <w:rFonts w:ascii="Calibri" w:eastAsia="Calibri" w:hAnsi="Calibri"/>
                <w:bCs/>
              </w:rPr>
              <w:t>T</w:t>
            </w:r>
            <w:r>
              <w:rPr>
                <w:rFonts w:ascii="Calibri" w:eastAsia="Calibri" w:hAnsi="Calibri"/>
                <w:bCs/>
              </w:rPr>
              <w:t>able (in Table Design)</w:t>
            </w:r>
          </w:p>
        </w:tc>
        <w:tc>
          <w:tcPr>
            <w:tcW w:w="1311" w:type="pct"/>
          </w:tcPr>
          <w:p w14:paraId="059AC447" w14:textId="77777777" w:rsidR="00010EF3" w:rsidRDefault="00010EF3" w:rsidP="00602024">
            <w:pPr>
              <w:keepNext/>
              <w:spacing w:line="264" w:lineRule="auto"/>
              <w:ind w:left="175" w:right="933" w:hanging="175"/>
              <w:jc w:val="right"/>
              <w:rPr>
                <w:rFonts w:ascii="Calibri" w:eastAsia="Calibri" w:hAnsi="Calibri"/>
                <w:bCs/>
              </w:rPr>
            </w:pPr>
          </w:p>
        </w:tc>
        <w:tc>
          <w:tcPr>
            <w:tcW w:w="1311" w:type="pct"/>
          </w:tcPr>
          <w:p w14:paraId="1D689550" w14:textId="77777777" w:rsidR="00010EF3" w:rsidRDefault="00010EF3" w:rsidP="00602024">
            <w:pPr>
              <w:keepNext/>
              <w:spacing w:line="264" w:lineRule="auto"/>
              <w:ind w:left="175" w:right="946" w:hanging="175"/>
              <w:jc w:val="right"/>
              <w:rPr>
                <w:rFonts w:ascii="Calibri" w:eastAsia="Calibri" w:hAnsi="Calibri"/>
                <w:bCs/>
              </w:rPr>
            </w:pPr>
          </w:p>
        </w:tc>
      </w:tr>
    </w:tbl>
    <w:p w14:paraId="16124467" w14:textId="77777777" w:rsidR="00010EF3" w:rsidRPr="00B7033B" w:rsidRDefault="00010EF3" w:rsidP="00010EF3">
      <w:pPr>
        <w:pStyle w:val="RSGreyline"/>
      </w:pPr>
    </w:p>
    <w:p w14:paraId="55D6D71E" w14:textId="77777777" w:rsidR="00010EF3" w:rsidRPr="000E3840" w:rsidRDefault="00010EF3" w:rsidP="00010EF3">
      <w:pPr>
        <w:pStyle w:val="RSSourceandnotes"/>
      </w:pPr>
      <w:r>
        <w:t>Source:</w:t>
      </w:r>
      <w:r>
        <w:tab/>
      </w:r>
      <w:r w:rsidRPr="00010EF3">
        <w:rPr>
          <w:i w:val="0"/>
          <w:iCs/>
        </w:rPr>
        <w:t>Source and Notes are Calibri 8PT.</w:t>
      </w:r>
    </w:p>
    <w:p w14:paraId="2E07807A" w14:textId="77777777" w:rsidR="00010EF3" w:rsidRPr="00010EF3" w:rsidRDefault="00010EF3" w:rsidP="00010EF3">
      <w:pPr>
        <w:pStyle w:val="RSSourceandnotes"/>
        <w:rPr>
          <w:i w:val="0"/>
          <w:iCs/>
        </w:rPr>
      </w:pPr>
      <w:r w:rsidRPr="00B7033B">
        <w:t xml:space="preserve">Note: </w:t>
      </w:r>
      <w:r w:rsidRPr="00B7033B">
        <w:tab/>
      </w:r>
      <w:r w:rsidRPr="00010EF3">
        <w:rPr>
          <w:i w:val="0"/>
          <w:iCs/>
        </w:rPr>
        <w:t xml:space="preserve">Header row is R31; G53; B94. Other banded rows are ‘Blue; Accent 1; Lighter 80%’. </w:t>
      </w:r>
    </w:p>
    <w:p w14:paraId="70D89558" w14:textId="77777777" w:rsidR="00010EF3" w:rsidRPr="00010EF3" w:rsidRDefault="00010EF3" w:rsidP="00010EF3">
      <w:pPr>
        <w:pStyle w:val="RSSourceandnotes"/>
        <w:rPr>
          <w:i w:val="0"/>
          <w:iCs/>
        </w:rPr>
      </w:pPr>
      <w:r w:rsidRPr="00010EF3">
        <w:rPr>
          <w:i w:val="0"/>
          <w:iCs/>
        </w:rPr>
        <w:tab/>
        <w:t xml:space="preserve">Rows are 0.5 cm high. White line between all cells is 1pt. Text is Calibri 10pt. </w:t>
      </w:r>
    </w:p>
    <w:p w14:paraId="3FE646AE" w14:textId="77777777" w:rsidR="00010EF3" w:rsidRDefault="00010EF3" w:rsidP="00010EF3">
      <w:pPr>
        <w:pStyle w:val="RSSourceandnotes"/>
        <w:rPr>
          <w:i w:val="0"/>
          <w:iCs/>
        </w:rPr>
      </w:pPr>
      <w:r w:rsidRPr="00010EF3">
        <w:rPr>
          <w:i w:val="0"/>
          <w:iCs/>
        </w:rPr>
        <w:tab/>
        <w:t>Numbers should be decimal tab or right aligned (whichever presents the data more clearly)</w:t>
      </w:r>
      <w:r>
        <w:rPr>
          <w:i w:val="0"/>
          <w:iCs/>
        </w:rPr>
        <w:t>.</w:t>
      </w:r>
    </w:p>
    <w:p w14:paraId="003268D7" w14:textId="77777777" w:rsidR="00010EF3" w:rsidRPr="00010EF3" w:rsidRDefault="00010EF3" w:rsidP="00010EF3">
      <w:pPr>
        <w:pStyle w:val="RSSourceandnotes"/>
        <w:rPr>
          <w:i w:val="0"/>
          <w:iCs/>
        </w:rPr>
      </w:pPr>
      <w:r>
        <w:rPr>
          <w:i w:val="0"/>
          <w:iCs/>
        </w:rPr>
        <w:tab/>
        <w:t>Style: RS Source and notes.</w:t>
      </w:r>
    </w:p>
    <w:p w14:paraId="28ECBB9A" w14:textId="77777777" w:rsidR="004F0F74" w:rsidRDefault="004F0F74">
      <w:pPr>
        <w:rPr>
          <w:rFonts w:ascii="Calibri" w:hAnsi="Calibri"/>
          <w:lang w:eastAsia="de-DE"/>
        </w:rPr>
      </w:pPr>
    </w:p>
    <w:p w14:paraId="1CE5BEF8" w14:textId="77777777" w:rsidR="000E3840" w:rsidRDefault="00E03878" w:rsidP="00754D65">
      <w:pPr>
        <w:sectPr w:rsidR="000E3840" w:rsidSect="00CD34E2">
          <w:headerReference w:type="default" r:id="rId23"/>
          <w:type w:val="oddPage"/>
          <w:pgSz w:w="11906" w:h="16838"/>
          <w:pgMar w:top="1440" w:right="1440" w:bottom="851" w:left="1440" w:header="708" w:footer="708" w:gutter="0"/>
          <w:pgNumType w:start="1"/>
          <w:cols w:space="708"/>
          <w:docGrid w:linePitch="360"/>
        </w:sectPr>
      </w:pPr>
      <w:r>
        <w:t>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 xml:space="preserve">RS Body text. </w:t>
      </w:r>
      <w:r w:rsidR="00F23264">
        <w:t xml:space="preserve"> </w:t>
      </w:r>
    </w:p>
    <w:bookmarkStart w:id="109" w:name="Refs"/>
    <w:p w14:paraId="34DBDE8D" w14:textId="77777777" w:rsidR="000E3840" w:rsidRPr="006562D7" w:rsidRDefault="000E3840" w:rsidP="00010EF3">
      <w:pPr>
        <w:pStyle w:val="RSCHAPTERNUMBER"/>
      </w:pPr>
      <w:r w:rsidRPr="006562D7">
        <w:lastRenderedPageBreak/>
        <w:fldChar w:fldCharType="begin"/>
      </w:r>
      <w:r w:rsidRPr="006562D7">
        <w:instrText xml:space="preserve"> HYPERLINK  \l "TOC" </w:instrText>
      </w:r>
      <w:r w:rsidRPr="006562D7">
        <w:fldChar w:fldCharType="separate"/>
      </w:r>
      <w:bookmarkStart w:id="110" w:name="_Toc478126942"/>
      <w:bookmarkStart w:id="111" w:name="_Toc473836125"/>
      <w:bookmarkStart w:id="112" w:name="_Toc470016325"/>
      <w:r w:rsidR="00D27F8C" w:rsidRPr="006562D7">
        <w:rPr>
          <w:rStyle w:val="Hyperlink"/>
          <w:caps w:val="0"/>
          <w:color w:val="1F355E"/>
          <w:sz w:val="32"/>
        </w:rPr>
        <w:t>REFERENCES</w:t>
      </w:r>
      <w:bookmarkEnd w:id="109"/>
      <w:bookmarkEnd w:id="110"/>
      <w:bookmarkEnd w:id="111"/>
      <w:r w:rsidRPr="006562D7">
        <w:fldChar w:fldCharType="end"/>
      </w:r>
      <w:bookmarkEnd w:id="112"/>
      <w:r w:rsidR="00F23264">
        <w:t xml:space="preserve"> (Style: RS Chapter number)</w:t>
      </w:r>
    </w:p>
    <w:p w14:paraId="71F5925F" w14:textId="77777777" w:rsidR="00010EF3" w:rsidRDefault="00010EF3" w:rsidP="000636A1">
      <w:pPr>
        <w:rPr>
          <w:rFonts w:cs="Calibri"/>
          <w:b/>
        </w:rPr>
      </w:pPr>
    </w:p>
    <w:p w14:paraId="74FD4DD4" w14:textId="77777777" w:rsidR="000636A1" w:rsidRDefault="000636A1" w:rsidP="000636A1">
      <w:pPr>
        <w:rPr>
          <w:rFonts w:ascii="Segoe UI" w:hAnsi="Segoe UI" w:cs="Segoe UI"/>
          <w:b/>
          <w:bCs/>
          <w:sz w:val="18"/>
          <w:szCs w:val="18"/>
        </w:rPr>
      </w:pPr>
      <w:r>
        <w:rPr>
          <w:rFonts w:cs="Calibri"/>
          <w:b/>
        </w:rPr>
        <w:t>ESRI Reference Style and Examples:</w:t>
      </w:r>
    </w:p>
    <w:p w14:paraId="349FC004" w14:textId="77777777" w:rsidR="000636A1" w:rsidRDefault="000636A1" w:rsidP="000636A1">
      <w:pPr>
        <w:spacing w:line="240" w:lineRule="auto"/>
        <w:rPr>
          <w:u w:val="single"/>
        </w:rPr>
      </w:pPr>
      <w:r>
        <w:rPr>
          <w:rFonts w:cs="Calibri"/>
          <w:u w:val="single"/>
        </w:rPr>
        <w:t>Report/Papers:</w:t>
      </w:r>
    </w:p>
    <w:p w14:paraId="6F9638FC" w14:textId="77777777" w:rsidR="001D43B9" w:rsidRDefault="001D43B9" w:rsidP="00010EF3">
      <w:pPr>
        <w:pStyle w:val="RSReferencestext"/>
      </w:pPr>
      <w:r>
        <w:t>Style: RS References text</w:t>
      </w:r>
    </w:p>
    <w:p w14:paraId="71150C16" w14:textId="77777777" w:rsidR="000636A1" w:rsidRDefault="000636A1" w:rsidP="00010EF3">
      <w:pPr>
        <w:pStyle w:val="RSReferencestext"/>
      </w:pPr>
      <w:r>
        <w:t>Lastname, Initial., Lastname, Initial., Lastname, Initial., and Lastname, Initial. (date). Title in sentence case, Series &amp; No., Place: Publisher</w:t>
      </w:r>
      <w:r w:rsidR="00E058BC">
        <w:t xml:space="preserve">, </w:t>
      </w:r>
      <w:hyperlink r:id="rId24" w:tgtFrame="_blank" w:history="1">
        <w:r w:rsidR="00E058BC">
          <w:rPr>
            <w:rFonts w:eastAsia="Batang" w:cstheme="minorHAnsi"/>
            <w:color w:val="808080"/>
          </w:rPr>
          <w:t>http://dx.doi.org/</w:t>
        </w:r>
      </w:hyperlink>
      <w:r w:rsidR="00E058BC">
        <w:rPr>
          <w:rFonts w:eastAsia="Batang" w:cstheme="minorHAnsi"/>
        </w:rPr>
        <w:t>......</w:t>
      </w:r>
      <w:r w:rsidR="00E058BC">
        <w:rPr>
          <w:rFonts w:cstheme="minorHAnsi"/>
        </w:rPr>
        <w:t> </w:t>
      </w:r>
    </w:p>
    <w:p w14:paraId="4F7DA19A" w14:textId="77777777" w:rsidR="000636A1" w:rsidRDefault="000636A1" w:rsidP="00010EF3">
      <w:pPr>
        <w:pStyle w:val="RSReferencestext"/>
        <w:rPr>
          <w:rFonts w:cstheme="minorHAnsi"/>
          <w:lang w:val="en-US"/>
        </w:rPr>
      </w:pPr>
      <w:r>
        <w:rPr>
          <w:rFonts w:cstheme="minorHAnsi"/>
        </w:rPr>
        <w:t>Example:</w:t>
      </w:r>
      <w:r>
        <w:rPr>
          <w:rFonts w:cstheme="minorHAnsi"/>
          <w:lang w:val="en-US"/>
        </w:rPr>
        <w:t> </w:t>
      </w:r>
    </w:p>
    <w:p w14:paraId="21AD634B" w14:textId="77777777" w:rsidR="000636A1" w:rsidRDefault="000636A1" w:rsidP="00010EF3">
      <w:pPr>
        <w:pStyle w:val="RSReferencestext"/>
      </w:pPr>
      <w:r>
        <w:t>Laurence, J., Sprong, S., McGinnity, F., Russell, H., and Hingre, G.  (2023). </w:t>
      </w:r>
      <w:r>
        <w:rPr>
          <w:i/>
          <w:iCs/>
        </w:rPr>
        <w:t>Changing social and political attitudes in Ireland and Northern Ireland</w:t>
      </w:r>
      <w:r>
        <w:t>, ESRI Research Series 170, Dublin: ESRI, </w:t>
      </w:r>
      <w:hyperlink r:id="rId25" w:tgtFrame="_blank" w:history="1">
        <w:r>
          <w:rPr>
            <w:rStyle w:val="Hyperlink"/>
          </w:rPr>
          <w:t>https://doi.org/10.26504/rs170</w:t>
        </w:r>
      </w:hyperlink>
      <w:r>
        <w:t> </w:t>
      </w:r>
    </w:p>
    <w:p w14:paraId="13C6FFA1" w14:textId="77777777" w:rsidR="000636A1" w:rsidRDefault="000636A1" w:rsidP="00010EF3">
      <w:pPr>
        <w:pStyle w:val="RSReferencestext"/>
        <w:rPr>
          <w:rFonts w:cstheme="minorHAnsi"/>
          <w:u w:val="single"/>
          <w:lang w:val="en-US"/>
        </w:rPr>
      </w:pPr>
      <w:r>
        <w:rPr>
          <w:rFonts w:cstheme="minorHAnsi"/>
          <w:u w:val="single"/>
          <w:lang w:val="en-US"/>
        </w:rPr>
        <w:t>Journal Articles:</w:t>
      </w:r>
    </w:p>
    <w:p w14:paraId="54496C9F" w14:textId="77777777" w:rsidR="00010EF3" w:rsidRDefault="00010EF3" w:rsidP="00010EF3">
      <w:pPr>
        <w:pStyle w:val="RSReferencestext"/>
        <w:rPr>
          <w:rFonts w:eastAsia="Batang" w:cstheme="minorHAnsi"/>
        </w:rPr>
      </w:pPr>
      <w:r>
        <w:rPr>
          <w:rFonts w:eastAsia="Batang" w:cstheme="minorHAnsi"/>
        </w:rPr>
        <w:t>References text (Style: RS References text), e.g.:</w:t>
      </w:r>
    </w:p>
    <w:p w14:paraId="1FD90540" w14:textId="77777777" w:rsidR="000636A1" w:rsidRDefault="000636A1" w:rsidP="00010EF3">
      <w:pPr>
        <w:pStyle w:val="RSReferencestext"/>
        <w:rPr>
          <w:rFonts w:cstheme="minorHAnsi"/>
        </w:rPr>
      </w:pPr>
      <w:r>
        <w:rPr>
          <w:rFonts w:eastAsia="Batang" w:cstheme="minorHAnsi"/>
        </w:rPr>
        <w:t xml:space="preserve">Lastname, Initial., Lastname, Initial., Lastname, Initial., and Lastname, Initial. (date). ‘Name of journal article or chapter in book in initial </w:t>
      </w:r>
      <w:proofErr w:type="gramStart"/>
      <w:r>
        <w:rPr>
          <w:rFonts w:eastAsia="Batang" w:cstheme="minorHAnsi"/>
        </w:rPr>
        <w:t>capitals’</w:t>
      </w:r>
      <w:proofErr w:type="gramEnd"/>
      <w:r>
        <w:rPr>
          <w:rFonts w:eastAsia="Batang" w:cstheme="minorHAnsi"/>
        </w:rPr>
        <w:t xml:space="preserve">. </w:t>
      </w:r>
      <w:r>
        <w:rPr>
          <w:rFonts w:eastAsia="Batang" w:cstheme="minorHAnsi"/>
          <w:i/>
          <w:iCs/>
        </w:rPr>
        <w:t>Title of book or journal / source publication</w:t>
      </w:r>
      <w:r>
        <w:rPr>
          <w:rFonts w:eastAsia="Batang" w:cstheme="minorHAnsi"/>
        </w:rPr>
        <w:t>, Place: Publisher, </w:t>
      </w:r>
      <w:hyperlink r:id="rId26" w:tgtFrame="_blank" w:history="1">
        <w:r>
          <w:rPr>
            <w:rFonts w:eastAsia="Batang" w:cstheme="minorHAnsi"/>
            <w:color w:val="808080"/>
          </w:rPr>
          <w:t>http://dx.doi.org/</w:t>
        </w:r>
      </w:hyperlink>
      <w:r>
        <w:rPr>
          <w:rFonts w:eastAsia="Batang" w:cstheme="minorHAnsi"/>
        </w:rPr>
        <w:t>......</w:t>
      </w:r>
      <w:r>
        <w:rPr>
          <w:rFonts w:cstheme="minorHAnsi"/>
        </w:rPr>
        <w:t> </w:t>
      </w:r>
    </w:p>
    <w:p w14:paraId="63AB3AE5" w14:textId="77777777" w:rsidR="000636A1" w:rsidRDefault="000636A1" w:rsidP="00010EF3">
      <w:pPr>
        <w:pStyle w:val="RSReferencestext"/>
        <w:rPr>
          <w:rFonts w:cstheme="minorHAnsi"/>
        </w:rPr>
      </w:pPr>
      <w:r>
        <w:rPr>
          <w:rFonts w:cstheme="minorHAnsi"/>
        </w:rPr>
        <w:t>Example:</w:t>
      </w:r>
    </w:p>
    <w:p w14:paraId="3AFF4A71" w14:textId="77777777" w:rsidR="000636A1" w:rsidRDefault="000636A1" w:rsidP="00010EF3">
      <w:pPr>
        <w:pStyle w:val="RSReferencestext"/>
        <w:rPr>
          <w:rFonts w:eastAsia="Batang"/>
        </w:rPr>
      </w:pPr>
      <w:r>
        <w:rPr>
          <w:rFonts w:eastAsia="Batang" w:cstheme="minorHAnsi"/>
        </w:rPr>
        <w:t xml:space="preserve">Kren, J., and Lawless, M. (2024). How has Brexit changed EU–UK trade flows?, </w:t>
      </w:r>
      <w:r>
        <w:rPr>
          <w:rFonts w:eastAsia="Batang" w:cstheme="minorHAnsi"/>
          <w:i/>
          <w:iCs/>
        </w:rPr>
        <w:t>European Economic Review</w:t>
      </w:r>
      <w:r>
        <w:rPr>
          <w:rFonts w:eastAsia="Batang" w:cstheme="minorHAnsi"/>
        </w:rPr>
        <w:t xml:space="preserve">, Volume 161, January 2024, 104634, </w:t>
      </w:r>
      <w:hyperlink r:id="rId27" w:history="1">
        <w:r w:rsidR="00010EF3" w:rsidRPr="005246E5">
          <w:rPr>
            <w:rStyle w:val="Hyperlink"/>
            <w:rFonts w:asciiTheme="minorHAnsi" w:eastAsia="Batang" w:hAnsiTheme="minorHAnsi" w:cstheme="minorHAnsi"/>
          </w:rPr>
          <w:t>https://doi.org/10.1016/j.euroecorev.2023.104634</w:t>
        </w:r>
      </w:hyperlink>
      <w:r w:rsidR="00010EF3">
        <w:rPr>
          <w:rFonts w:eastAsia="Batang" w:cstheme="minorHAnsi"/>
        </w:rPr>
        <w:t>.</w:t>
      </w:r>
    </w:p>
    <w:p w14:paraId="6ED7B66D" w14:textId="77777777" w:rsidR="00754D65" w:rsidRDefault="00754D65" w:rsidP="00754D65"/>
    <w:p w14:paraId="647E6A95" w14:textId="77777777" w:rsidR="00A6761E" w:rsidRDefault="00010EF3" w:rsidP="00754D65">
      <w:hyperlink r:id="rId28" w:tgtFrame="_blank" w:history="1">
        <w:r>
          <w:rPr>
            <w:rStyle w:val="Hyperlink"/>
          </w:rPr>
          <w:t>https://doi.org/10.26504/rs170</w:t>
        </w:r>
      </w:hyperlink>
      <w:r>
        <w:t xml:space="preserve"> (Style: </w:t>
      </w:r>
      <w:r w:rsidR="00112686">
        <w:t xml:space="preserve">Hyperlink, </w:t>
      </w:r>
      <w:r>
        <w:t xml:space="preserve">RS </w:t>
      </w:r>
      <w:proofErr w:type="spellStart"/>
      <w:r>
        <w:t>Hyperink</w:t>
      </w:r>
      <w:proofErr w:type="spellEnd"/>
      <w:r>
        <w:t>)</w:t>
      </w:r>
    </w:p>
    <w:p w14:paraId="60CBC10D" w14:textId="77777777" w:rsidR="00A6761E" w:rsidRDefault="00A6761E" w:rsidP="00754D65"/>
    <w:p w14:paraId="03B9F149" w14:textId="77777777" w:rsidR="00A6761E" w:rsidRDefault="00A6761E" w:rsidP="00754D65"/>
    <w:p w14:paraId="0F6A1DAB" w14:textId="77777777" w:rsidR="00A6761E" w:rsidRDefault="00A6761E" w:rsidP="00754D65"/>
    <w:p w14:paraId="7500D9AC" w14:textId="77777777" w:rsidR="00A6761E" w:rsidRDefault="00A6761E" w:rsidP="00754D65"/>
    <w:p w14:paraId="3CAB904C" w14:textId="77777777" w:rsidR="00A6761E" w:rsidRDefault="00A6761E" w:rsidP="00754D65"/>
    <w:p w14:paraId="1CCB9458" w14:textId="77777777" w:rsidR="00A6761E" w:rsidRDefault="00A6761E" w:rsidP="00754D65"/>
    <w:p w14:paraId="4906BA8D" w14:textId="77777777" w:rsidR="00A6761E" w:rsidRDefault="00A6761E" w:rsidP="00754D65"/>
    <w:p w14:paraId="222F911C" w14:textId="77777777" w:rsidR="00534AD3" w:rsidRDefault="00534AD3" w:rsidP="00754D65">
      <w:pPr>
        <w:sectPr w:rsidR="00534AD3" w:rsidSect="00CD34E2">
          <w:headerReference w:type="default" r:id="rId29"/>
          <w:type w:val="oddPage"/>
          <w:pgSz w:w="11906" w:h="16838"/>
          <w:pgMar w:top="1440" w:right="1440" w:bottom="851" w:left="1440" w:header="708" w:footer="708" w:gutter="0"/>
          <w:cols w:space="708"/>
          <w:docGrid w:linePitch="360"/>
        </w:sectPr>
      </w:pPr>
    </w:p>
    <w:p w14:paraId="15DEA981" w14:textId="77777777" w:rsidR="00A6761E" w:rsidRDefault="00D00268" w:rsidP="006B2B1D">
      <w:pPr>
        <w:pStyle w:val="RSCHAPTERNUMBER"/>
        <w:rPr>
          <w:rStyle w:val="Hyperlink"/>
          <w:caps w:val="0"/>
          <w:color w:val="1F355E"/>
          <w:sz w:val="32"/>
        </w:rPr>
      </w:pPr>
      <w:r w:rsidRPr="00D00268">
        <w:rPr>
          <w:rStyle w:val="Hyperlink"/>
          <w:caps w:val="0"/>
          <w:color w:val="1F355E"/>
          <w:sz w:val="32"/>
        </w:rPr>
        <w:lastRenderedPageBreak/>
        <w:t>APPENDIX I</w:t>
      </w:r>
    </w:p>
    <w:p w14:paraId="1A197489" w14:textId="77777777" w:rsidR="006B2B1D" w:rsidRDefault="006B2B1D" w:rsidP="006B2B1D">
      <w:pPr>
        <w:pStyle w:val="RSChaptername"/>
      </w:pPr>
      <w:r>
        <w:t>The name of your appendix, e.g. Additional figures</w:t>
      </w:r>
      <w:r w:rsidR="00010EF3">
        <w:t xml:space="preserve"> (Style: RS Chapter name). Sentence case.</w:t>
      </w:r>
    </w:p>
    <w:p w14:paraId="5D9867DC" w14:textId="77777777" w:rsidR="006B2B1D" w:rsidRDefault="006B2B1D" w:rsidP="006B2B1D"/>
    <w:p w14:paraId="3AD556B0" w14:textId="77777777" w:rsidR="006B2B1D" w:rsidRPr="006B2B1D" w:rsidRDefault="006B2B1D" w:rsidP="006B2B1D"/>
    <w:sectPr w:rsidR="006B2B1D" w:rsidRPr="006B2B1D" w:rsidSect="00CD34E2">
      <w:headerReference w:type="default" r:id="rId30"/>
      <w:type w:val="oddPage"/>
      <w:pgSz w:w="11906" w:h="16838"/>
      <w:pgMar w:top="1440" w:right="1440" w:bottom="851"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34BED" w14:textId="77777777" w:rsidR="00033A7F" w:rsidRDefault="00033A7F" w:rsidP="00C314BB">
      <w:pPr>
        <w:spacing w:after="0" w:line="240" w:lineRule="auto"/>
      </w:pPr>
      <w:r>
        <w:separator/>
      </w:r>
    </w:p>
  </w:endnote>
  <w:endnote w:type="continuationSeparator" w:id="0">
    <w:p w14:paraId="18096E99" w14:textId="77777777" w:rsidR="00033A7F" w:rsidRDefault="00033A7F" w:rsidP="00C314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16FB9" w14:textId="77777777" w:rsidR="00033A7F" w:rsidRPr="00754D65" w:rsidRDefault="00033A7F" w:rsidP="00C314BB">
      <w:pPr>
        <w:spacing w:after="0" w:line="240" w:lineRule="auto"/>
        <w:rPr>
          <w:color w:val="1F355E"/>
          <w:sz w:val="8"/>
          <w:szCs w:val="8"/>
        </w:rPr>
      </w:pPr>
    </w:p>
    <w:p w14:paraId="7BA7ECB6" w14:textId="77777777" w:rsidR="00033A7F" w:rsidRDefault="00033A7F" w:rsidP="00C314BB">
      <w:pPr>
        <w:spacing w:after="0" w:line="240" w:lineRule="auto"/>
        <w:rPr>
          <w:color w:val="1F355E"/>
        </w:rPr>
      </w:pPr>
      <w:r w:rsidRPr="00754D65">
        <w:rPr>
          <w:color w:val="1F355E"/>
        </w:rPr>
        <w:separator/>
      </w:r>
    </w:p>
    <w:p w14:paraId="74310085" w14:textId="77777777" w:rsidR="00033A7F" w:rsidRPr="00CD34E2" w:rsidRDefault="00033A7F" w:rsidP="00C314BB">
      <w:pPr>
        <w:spacing w:after="0" w:line="240" w:lineRule="auto"/>
        <w:rPr>
          <w:color w:val="1F355E"/>
          <w:sz w:val="8"/>
          <w:szCs w:val="8"/>
        </w:rPr>
      </w:pPr>
    </w:p>
  </w:footnote>
  <w:footnote w:type="continuationSeparator" w:id="0">
    <w:p w14:paraId="3D9CDBD4" w14:textId="77777777" w:rsidR="00033A7F" w:rsidRPr="00754D65" w:rsidRDefault="00033A7F" w:rsidP="00CD34E2">
      <w:pPr>
        <w:spacing w:after="0" w:line="240" w:lineRule="auto"/>
        <w:rPr>
          <w:color w:val="1F355E"/>
          <w:sz w:val="8"/>
          <w:szCs w:val="8"/>
        </w:rPr>
      </w:pPr>
    </w:p>
    <w:p w14:paraId="45AA1C19" w14:textId="77777777" w:rsidR="00033A7F" w:rsidRDefault="00033A7F" w:rsidP="00CD34E2">
      <w:pPr>
        <w:spacing w:after="0" w:line="240" w:lineRule="auto"/>
        <w:rPr>
          <w:color w:val="1F355E"/>
        </w:rPr>
      </w:pPr>
      <w:r w:rsidRPr="00754D65">
        <w:rPr>
          <w:color w:val="1F355E"/>
        </w:rPr>
        <w:separator/>
      </w:r>
    </w:p>
    <w:p w14:paraId="2A04BAE2" w14:textId="77777777" w:rsidR="00033A7F" w:rsidRPr="00CD34E2" w:rsidRDefault="00033A7F" w:rsidP="00CD34E2">
      <w:pPr>
        <w:spacing w:after="0" w:line="240" w:lineRule="auto"/>
        <w:rPr>
          <w:color w:val="1F355E"/>
          <w:sz w:val="8"/>
          <w:szCs w:val="8"/>
        </w:rPr>
      </w:pPr>
    </w:p>
  </w:footnote>
  <w:footnote w:type="continuationNotice" w:id="1">
    <w:p w14:paraId="282DF8D3" w14:textId="77777777" w:rsidR="00033A7F" w:rsidRDefault="00033A7F">
      <w:pPr>
        <w:spacing w:after="0" w:line="240" w:lineRule="auto"/>
      </w:pPr>
    </w:p>
  </w:footnote>
  <w:footnote w:id="2">
    <w:p w14:paraId="4E10D871" w14:textId="77777777" w:rsidR="00754D65" w:rsidRPr="00DC6B5A" w:rsidRDefault="00754D65" w:rsidP="00DC6B5A">
      <w:pPr>
        <w:pStyle w:val="FootnoteText"/>
      </w:pPr>
      <w:r w:rsidRPr="00DC6B5A">
        <w:footnoteRef/>
      </w:r>
      <w:r w:rsidRPr="00DC6B5A">
        <w:t xml:space="preserve"> </w:t>
      </w:r>
      <w:r w:rsidRPr="00DC6B5A">
        <w:tab/>
        <w:t>Footnote Calibri body 9 pt.</w:t>
      </w:r>
      <w:r w:rsidR="006B2B1D" w:rsidRPr="00DC6B5A">
        <w:t xml:space="preserve"> (Style: RS Footnote text)</w:t>
      </w:r>
    </w:p>
  </w:footnote>
  <w:footnote w:id="3">
    <w:p w14:paraId="774C544B" w14:textId="77777777" w:rsidR="00B7033B" w:rsidRPr="00CD34E2" w:rsidRDefault="00B7033B" w:rsidP="00CD34E2">
      <w:pPr>
        <w:pStyle w:val="RSFootnotetext"/>
        <w:rPr>
          <w:szCs w:val="18"/>
        </w:rPr>
      </w:pPr>
      <w:r w:rsidRPr="00CD34E2">
        <w:rPr>
          <w:szCs w:val="18"/>
        </w:rPr>
        <w:footnoteRef/>
      </w:r>
      <w:r w:rsidRPr="00CD34E2">
        <w:rPr>
          <w:szCs w:val="18"/>
        </w:rPr>
        <w:t xml:space="preserve"> </w:t>
      </w:r>
      <w:r w:rsidR="00CD34E2" w:rsidRPr="00CD34E2">
        <w:rPr>
          <w:szCs w:val="18"/>
        </w:rPr>
        <w:tab/>
      </w:r>
      <w:r w:rsidRPr="00CD34E2">
        <w:rPr>
          <w:szCs w:val="18"/>
        </w:rPr>
        <w:t>Footnote Calibri body 9 pt.</w:t>
      </w:r>
      <w:r w:rsidR="001D43B9">
        <w:rPr>
          <w:szCs w:val="18"/>
        </w:rPr>
        <w:t xml:space="preserve"> </w:t>
      </w:r>
      <w:r w:rsidR="001D43B9">
        <w:t>(Style: RS Footnote text)</w:t>
      </w:r>
    </w:p>
  </w:footnote>
  <w:footnote w:id="4">
    <w:p w14:paraId="464ABB01" w14:textId="77777777" w:rsidR="000E3840" w:rsidRPr="00CD34E2" w:rsidRDefault="000E3840" w:rsidP="00CD34E2">
      <w:pPr>
        <w:pStyle w:val="RSFootnotetext"/>
      </w:pPr>
      <w:r w:rsidRPr="00CD34E2">
        <w:rPr>
          <w:szCs w:val="18"/>
        </w:rPr>
        <w:footnoteRef/>
      </w:r>
      <w:r w:rsidRPr="00CD34E2">
        <w:t xml:space="preserve"> </w:t>
      </w:r>
      <w:r w:rsidRPr="00CD34E2">
        <w:tab/>
        <w:t>Footnote Calibri body 9 pt.</w:t>
      </w:r>
      <w:r w:rsidR="00A4548E" w:rsidRPr="00CD34E2">
        <w:t xml:space="preserve"> Footnote separator same as Footnote Continuation Separator, both in same colour as titles. Hanging indent 0.75cm.</w:t>
      </w:r>
      <w:r w:rsidR="00E03878">
        <w:t xml:space="preserve"> (Style: RS Footnote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D73F0" w14:textId="77777777" w:rsidR="00754D65" w:rsidRPr="00963C1F" w:rsidRDefault="00534AD3" w:rsidP="00C314BB">
    <w:pPr>
      <w:tabs>
        <w:tab w:val="right" w:pos="7797"/>
      </w:tabs>
      <w:jc w:val="right"/>
      <w:rPr>
        <w:color w:val="1F355E"/>
      </w:rPr>
    </w:pPr>
    <w:r>
      <w:rPr>
        <w:color w:val="999999"/>
        <w:spacing w:val="10"/>
      </w:rPr>
      <w:t>Table of</w:t>
    </w:r>
    <w:r w:rsidR="00A97E52">
      <w:rPr>
        <w:color w:val="999999"/>
        <w:spacing w:val="10"/>
      </w:rPr>
      <w:t xml:space="preserve"> contents</w:t>
    </w:r>
    <w:r w:rsidR="00754D65" w:rsidRPr="00963C1F">
      <w:rPr>
        <w:color w:val="1F355E"/>
      </w:rPr>
      <w:t xml:space="preserve"> | </w:t>
    </w:r>
    <w:r w:rsidR="00754D65" w:rsidRPr="00963C1F">
      <w:rPr>
        <w:b/>
        <w:color w:val="1F355E"/>
      </w:rPr>
      <w:fldChar w:fldCharType="begin"/>
    </w:r>
    <w:r w:rsidR="00754D65" w:rsidRPr="00963C1F">
      <w:rPr>
        <w:color w:val="1F355E"/>
      </w:rPr>
      <w:instrText xml:space="preserve"> PAGE </w:instrText>
    </w:r>
    <w:r w:rsidR="00754D65" w:rsidRPr="00963C1F">
      <w:rPr>
        <w:b/>
        <w:color w:val="1F355E"/>
      </w:rPr>
      <w:fldChar w:fldCharType="separate"/>
    </w:r>
    <w:r w:rsidR="00AC1129">
      <w:rPr>
        <w:noProof/>
        <w:color w:val="1F355E"/>
      </w:rPr>
      <w:t>iii</w:t>
    </w:r>
    <w:r w:rsidR="00754D65" w:rsidRPr="00963C1F">
      <w:rPr>
        <w:b/>
        <w:color w:val="1F355E"/>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37CD0" w14:textId="77777777" w:rsidR="00B7033B" w:rsidRPr="00963C1F" w:rsidRDefault="001D5E37" w:rsidP="00C314BB">
    <w:pPr>
      <w:tabs>
        <w:tab w:val="right" w:pos="7797"/>
      </w:tabs>
      <w:jc w:val="right"/>
      <w:rPr>
        <w:color w:val="1F355E"/>
      </w:rPr>
    </w:pPr>
    <w:r>
      <w:rPr>
        <w:color w:val="999999"/>
        <w:spacing w:val="10"/>
      </w:rPr>
      <w:t>List of</w:t>
    </w:r>
    <w:r w:rsidR="00A97E52">
      <w:rPr>
        <w:color w:val="999999"/>
        <w:spacing w:val="10"/>
      </w:rPr>
      <w:t xml:space="preserve"> tables and figures</w:t>
    </w:r>
    <w:r w:rsidR="00A97E52" w:rsidRPr="00963C1F">
      <w:rPr>
        <w:color w:val="1F355E"/>
      </w:rPr>
      <w:t xml:space="preserve"> </w:t>
    </w:r>
    <w:r w:rsidR="00B7033B" w:rsidRPr="00963C1F">
      <w:rPr>
        <w:color w:val="1F355E"/>
      </w:rPr>
      <w:t xml:space="preserve">| </w:t>
    </w:r>
    <w:r w:rsidR="00B7033B" w:rsidRPr="00963C1F">
      <w:rPr>
        <w:b/>
        <w:color w:val="1F355E"/>
      </w:rPr>
      <w:fldChar w:fldCharType="begin"/>
    </w:r>
    <w:r w:rsidR="00B7033B" w:rsidRPr="00963C1F">
      <w:rPr>
        <w:color w:val="1F355E"/>
      </w:rPr>
      <w:instrText xml:space="preserve"> PAGE </w:instrText>
    </w:r>
    <w:r w:rsidR="00B7033B" w:rsidRPr="00963C1F">
      <w:rPr>
        <w:b/>
        <w:color w:val="1F355E"/>
      </w:rPr>
      <w:fldChar w:fldCharType="separate"/>
    </w:r>
    <w:r w:rsidR="00AC1129">
      <w:rPr>
        <w:noProof/>
        <w:color w:val="1F355E"/>
      </w:rPr>
      <w:t>v</w:t>
    </w:r>
    <w:r w:rsidR="00B7033B" w:rsidRPr="00963C1F">
      <w:rPr>
        <w:b/>
        <w:color w:val="1F355E"/>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29143" w14:textId="77777777" w:rsidR="00A4548E" w:rsidRPr="00963C1F" w:rsidRDefault="00A4548E" w:rsidP="00C314BB">
    <w:pPr>
      <w:tabs>
        <w:tab w:val="right" w:pos="7797"/>
      </w:tabs>
      <w:jc w:val="right"/>
      <w:rPr>
        <w:color w:val="1F355E"/>
      </w:rPr>
    </w:pPr>
    <w:r>
      <w:rPr>
        <w:color w:val="999999"/>
        <w:spacing w:val="10"/>
      </w:rPr>
      <w:t>Abbreviations</w:t>
    </w:r>
    <w:r w:rsidRPr="00963C1F">
      <w:rPr>
        <w:color w:val="1F355E"/>
      </w:rPr>
      <w:t xml:space="preserve"> | </w:t>
    </w:r>
    <w:r w:rsidRPr="00963C1F">
      <w:rPr>
        <w:b/>
        <w:color w:val="1F355E"/>
      </w:rPr>
      <w:fldChar w:fldCharType="begin"/>
    </w:r>
    <w:r w:rsidRPr="00963C1F">
      <w:rPr>
        <w:color w:val="1F355E"/>
      </w:rPr>
      <w:instrText xml:space="preserve"> PAGE </w:instrText>
    </w:r>
    <w:r w:rsidRPr="00963C1F">
      <w:rPr>
        <w:b/>
        <w:color w:val="1F355E"/>
      </w:rPr>
      <w:fldChar w:fldCharType="separate"/>
    </w:r>
    <w:r w:rsidR="00AC1129">
      <w:rPr>
        <w:noProof/>
        <w:color w:val="1F355E"/>
      </w:rPr>
      <w:t>vii</w:t>
    </w:r>
    <w:r w:rsidRPr="00963C1F">
      <w:rPr>
        <w:b/>
        <w:color w:val="1F355E"/>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39347" w14:textId="77777777" w:rsidR="00B7033B" w:rsidRPr="009D5038" w:rsidRDefault="00B7033B" w:rsidP="00112686">
    <w:pPr>
      <w:pStyle w:val="RSHeaderchapterreporttitleLS"/>
    </w:pPr>
    <w:r w:rsidRPr="00EA31BC">
      <w:rPr>
        <w:color w:val="1F355E"/>
      </w:rPr>
      <w:fldChar w:fldCharType="begin"/>
    </w:r>
    <w:r w:rsidRPr="00EA31BC">
      <w:rPr>
        <w:color w:val="1F355E"/>
      </w:rPr>
      <w:instrText xml:space="preserve"> PAGE </w:instrText>
    </w:r>
    <w:r w:rsidRPr="00EA31BC">
      <w:rPr>
        <w:color w:val="1F355E"/>
      </w:rPr>
      <w:fldChar w:fldCharType="separate"/>
    </w:r>
    <w:r w:rsidR="00537B52">
      <w:rPr>
        <w:color w:val="1F355E"/>
      </w:rPr>
      <w:t>6</w:t>
    </w:r>
    <w:r w:rsidRPr="00EA31BC">
      <w:rPr>
        <w:color w:val="1F355E"/>
      </w:rPr>
      <w:fldChar w:fldCharType="end"/>
    </w:r>
    <w:r w:rsidRPr="00EA31BC">
      <w:rPr>
        <w:color w:val="1F355E"/>
      </w:rPr>
      <w:t xml:space="preserve"> </w:t>
    </w:r>
    <w:r w:rsidRPr="00963C1F">
      <w:rPr>
        <w:color w:val="1F355E"/>
      </w:rPr>
      <w:t>|</w:t>
    </w:r>
    <w:r w:rsidRPr="00917ED7">
      <w:t xml:space="preserve"> </w:t>
    </w:r>
    <w:r>
      <w:t>Even</w:t>
    </w:r>
    <w:r w:rsidR="00A97E52">
      <w:t xml:space="preserve"> page header report title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5A91B" w14:textId="77777777" w:rsidR="00A4548E" w:rsidRPr="00963C1F" w:rsidRDefault="00A4548E" w:rsidP="00C314BB">
    <w:pPr>
      <w:tabs>
        <w:tab w:val="right" w:pos="7797"/>
      </w:tabs>
      <w:jc w:val="right"/>
      <w:rPr>
        <w:color w:val="1F355E"/>
      </w:rPr>
    </w:pPr>
    <w:r>
      <w:rPr>
        <w:color w:val="999999"/>
        <w:spacing w:val="10"/>
      </w:rPr>
      <w:t xml:space="preserve">Executive </w:t>
    </w:r>
    <w:r w:rsidR="00A97E52">
      <w:rPr>
        <w:color w:val="999999"/>
        <w:spacing w:val="10"/>
      </w:rPr>
      <w:t>summary</w:t>
    </w:r>
    <w:r w:rsidRPr="00963C1F">
      <w:rPr>
        <w:color w:val="1F355E"/>
      </w:rPr>
      <w:t xml:space="preserve"> | </w:t>
    </w:r>
    <w:r w:rsidRPr="00963C1F">
      <w:rPr>
        <w:b/>
        <w:color w:val="1F355E"/>
      </w:rPr>
      <w:fldChar w:fldCharType="begin"/>
    </w:r>
    <w:r w:rsidRPr="00963C1F">
      <w:rPr>
        <w:color w:val="1F355E"/>
      </w:rPr>
      <w:instrText xml:space="preserve"> PAGE </w:instrText>
    </w:r>
    <w:r w:rsidRPr="00963C1F">
      <w:rPr>
        <w:b/>
        <w:color w:val="1F355E"/>
      </w:rPr>
      <w:fldChar w:fldCharType="separate"/>
    </w:r>
    <w:r w:rsidR="00537B52">
      <w:rPr>
        <w:noProof/>
        <w:color w:val="1F355E"/>
      </w:rPr>
      <w:t>ix</w:t>
    </w:r>
    <w:r w:rsidRPr="00963C1F">
      <w:rPr>
        <w:b/>
        <w:color w:val="1F355E"/>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E05F4" w14:textId="77777777" w:rsidR="00A4548E" w:rsidRPr="00963C1F" w:rsidRDefault="00A4548E" w:rsidP="00112686">
    <w:pPr>
      <w:pStyle w:val="RSHeaderchapterreporttitleRS"/>
      <w:rPr>
        <w:color w:val="1F355E"/>
      </w:rPr>
    </w:pPr>
    <w:r>
      <w:t xml:space="preserve">Chapter </w:t>
    </w:r>
    <w:r w:rsidR="00A97E52">
      <w:t>title</w:t>
    </w:r>
    <w:r>
      <w:t xml:space="preserve"> </w:t>
    </w:r>
    <w:r w:rsidR="008764F5">
      <w:t>odd page header</w:t>
    </w:r>
    <w:r>
      <w:t xml:space="preserve"> </w:t>
    </w:r>
    <w:r w:rsidRPr="00963C1F">
      <w:rPr>
        <w:color w:val="1F355E"/>
      </w:rPr>
      <w:t xml:space="preserve">| </w:t>
    </w:r>
    <w:r w:rsidRPr="00963C1F">
      <w:rPr>
        <w:b/>
        <w:color w:val="1F355E"/>
      </w:rPr>
      <w:fldChar w:fldCharType="begin"/>
    </w:r>
    <w:r w:rsidRPr="00963C1F">
      <w:rPr>
        <w:color w:val="1F355E"/>
      </w:rPr>
      <w:instrText xml:space="preserve"> PAGE </w:instrText>
    </w:r>
    <w:r w:rsidRPr="00963C1F">
      <w:rPr>
        <w:b/>
        <w:color w:val="1F355E"/>
      </w:rPr>
      <w:fldChar w:fldCharType="separate"/>
    </w:r>
    <w:r w:rsidR="00AC1129">
      <w:rPr>
        <w:noProof/>
        <w:color w:val="1F355E"/>
      </w:rPr>
      <w:t>3</w:t>
    </w:r>
    <w:r w:rsidRPr="00963C1F">
      <w:rPr>
        <w:b/>
        <w:color w:val="1F355E"/>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BD4A9" w14:textId="77777777" w:rsidR="00A4548E" w:rsidRPr="00963C1F" w:rsidRDefault="00A4548E" w:rsidP="00C314BB">
    <w:pPr>
      <w:tabs>
        <w:tab w:val="right" w:pos="7797"/>
      </w:tabs>
      <w:jc w:val="right"/>
      <w:rPr>
        <w:color w:val="1F355E"/>
      </w:rPr>
    </w:pPr>
    <w:r>
      <w:rPr>
        <w:color w:val="999999"/>
        <w:spacing w:val="10"/>
      </w:rPr>
      <w:t>References</w:t>
    </w:r>
    <w:r w:rsidRPr="00963C1F">
      <w:rPr>
        <w:color w:val="1F355E"/>
      </w:rPr>
      <w:t xml:space="preserve"> | </w:t>
    </w:r>
    <w:r w:rsidRPr="00963C1F">
      <w:rPr>
        <w:b/>
        <w:color w:val="1F355E"/>
      </w:rPr>
      <w:fldChar w:fldCharType="begin"/>
    </w:r>
    <w:r w:rsidRPr="00963C1F">
      <w:rPr>
        <w:color w:val="1F355E"/>
      </w:rPr>
      <w:instrText xml:space="preserve"> PAGE </w:instrText>
    </w:r>
    <w:r w:rsidRPr="00963C1F">
      <w:rPr>
        <w:b/>
        <w:color w:val="1F355E"/>
      </w:rPr>
      <w:fldChar w:fldCharType="separate"/>
    </w:r>
    <w:r w:rsidR="00537B52">
      <w:rPr>
        <w:noProof/>
        <w:color w:val="1F355E"/>
      </w:rPr>
      <w:t>5</w:t>
    </w:r>
    <w:r w:rsidRPr="00963C1F">
      <w:rPr>
        <w:b/>
        <w:color w:val="1F355E"/>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48490" w14:textId="77777777" w:rsidR="00534AD3" w:rsidRPr="00963C1F" w:rsidRDefault="00534AD3" w:rsidP="00C314BB">
    <w:pPr>
      <w:tabs>
        <w:tab w:val="right" w:pos="7797"/>
      </w:tabs>
      <w:jc w:val="right"/>
      <w:rPr>
        <w:color w:val="1F355E"/>
      </w:rPr>
    </w:pPr>
    <w:r>
      <w:rPr>
        <w:color w:val="999999"/>
        <w:spacing w:val="10"/>
      </w:rPr>
      <w:t>Appendix I</w:t>
    </w:r>
    <w:r w:rsidRPr="00963C1F">
      <w:rPr>
        <w:color w:val="1F355E"/>
      </w:rPr>
      <w:t xml:space="preserve"> | </w:t>
    </w:r>
    <w:r w:rsidRPr="00963C1F">
      <w:rPr>
        <w:b/>
        <w:color w:val="1F355E"/>
      </w:rPr>
      <w:fldChar w:fldCharType="begin"/>
    </w:r>
    <w:r w:rsidRPr="00963C1F">
      <w:rPr>
        <w:color w:val="1F355E"/>
      </w:rPr>
      <w:instrText xml:space="preserve"> PAGE </w:instrText>
    </w:r>
    <w:r w:rsidRPr="00963C1F">
      <w:rPr>
        <w:b/>
        <w:color w:val="1F355E"/>
      </w:rPr>
      <w:fldChar w:fldCharType="separate"/>
    </w:r>
    <w:r w:rsidR="00537B52">
      <w:rPr>
        <w:noProof/>
        <w:color w:val="1F355E"/>
      </w:rPr>
      <w:t>7</w:t>
    </w:r>
    <w:r w:rsidRPr="00963C1F">
      <w:rPr>
        <w:b/>
        <w:color w:val="1F355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B621DDE"/>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E8F41EB"/>
    <w:multiLevelType w:val="hybridMultilevel"/>
    <w:tmpl w:val="DA548BE2"/>
    <w:lvl w:ilvl="0" w:tplc="C72A2268">
      <w:start w:val="1"/>
      <w:numFmt w:val="bullet"/>
      <w:lvlText w:val=""/>
      <w:lvlJc w:val="left"/>
      <w:pPr>
        <w:ind w:left="720" w:hanging="360"/>
      </w:pPr>
      <w:rPr>
        <w:rFonts w:ascii="Symbol" w:hAnsi="Symbol" w:hint="default"/>
        <w:color w:val="365F91" w:themeColor="accent1" w:themeShade="BF"/>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F991B4C"/>
    <w:multiLevelType w:val="hybridMultilevel"/>
    <w:tmpl w:val="6D2EFAF0"/>
    <w:lvl w:ilvl="0" w:tplc="AE6CCF9E">
      <w:start w:val="1"/>
      <w:numFmt w:val="bullet"/>
      <w:lvlText w:val=""/>
      <w:lvlJc w:val="left"/>
      <w:pPr>
        <w:ind w:left="1211" w:hanging="360"/>
      </w:pPr>
      <w:rPr>
        <w:rFonts w:ascii="Symbol" w:hAnsi="Symbol" w:hint="default"/>
        <w:color w:val="365F91"/>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211F6071"/>
    <w:multiLevelType w:val="hybridMultilevel"/>
    <w:tmpl w:val="3524EE02"/>
    <w:lvl w:ilvl="0" w:tplc="4CC80486">
      <w:start w:val="1"/>
      <w:numFmt w:val="bullet"/>
      <w:pStyle w:val="RSBullets"/>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297A70DF"/>
    <w:multiLevelType w:val="hybridMultilevel"/>
    <w:tmpl w:val="F566F5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C4B3EA6"/>
    <w:multiLevelType w:val="hybridMultilevel"/>
    <w:tmpl w:val="699E4FF8"/>
    <w:lvl w:ilvl="0" w:tplc="2C842124">
      <w:start w:val="1"/>
      <w:numFmt w:val="bullet"/>
      <w:lvlText w:val=""/>
      <w:lvlJc w:val="left"/>
      <w:pPr>
        <w:ind w:left="1571" w:hanging="360"/>
      </w:pPr>
      <w:rPr>
        <w:rFonts w:ascii="Symbol" w:hAnsi="Symbol" w:hint="default"/>
        <w:color w:val="1F355E"/>
      </w:rPr>
    </w:lvl>
    <w:lvl w:ilvl="1" w:tplc="2C842124">
      <w:start w:val="1"/>
      <w:numFmt w:val="bullet"/>
      <w:lvlText w:val=""/>
      <w:lvlJc w:val="left"/>
      <w:pPr>
        <w:ind w:left="1440" w:hanging="360"/>
      </w:pPr>
      <w:rPr>
        <w:rFonts w:ascii="Symbol" w:hAnsi="Symbol" w:hint="default"/>
        <w:color w:val="1F355E"/>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881668276">
    <w:abstractNumId w:val="1"/>
  </w:num>
  <w:num w:numId="2" w16cid:durableId="68040635">
    <w:abstractNumId w:val="1"/>
  </w:num>
  <w:num w:numId="3" w16cid:durableId="1002702445">
    <w:abstractNumId w:val="2"/>
  </w:num>
  <w:num w:numId="4" w16cid:durableId="682975494">
    <w:abstractNumId w:val="5"/>
  </w:num>
  <w:num w:numId="5" w16cid:durableId="241259781">
    <w:abstractNumId w:val="3"/>
    <w:lvlOverride w:ilvl="0">
      <w:lvl w:ilvl="0" w:tplc="4CC80486">
        <w:start w:val="1"/>
        <w:numFmt w:val="bullet"/>
        <w:pStyle w:val="RSBullets"/>
        <w:lvlText w:val=""/>
        <w:lvlJc w:val="left"/>
        <w:pPr>
          <w:ind w:left="1211" w:hanging="360"/>
        </w:pPr>
        <w:rPr>
          <w:rFonts w:ascii="Symbol" w:hAnsi="Symbol" w:hint="default"/>
          <w:color w:val="1F355F"/>
        </w:rPr>
      </w:lvl>
    </w:lvlOverride>
    <w:lvlOverride w:ilvl="1">
      <w:lvl w:ilvl="1" w:tplc="18090003" w:tentative="1">
        <w:start w:val="1"/>
        <w:numFmt w:val="bullet"/>
        <w:lvlText w:val="o"/>
        <w:lvlJc w:val="left"/>
        <w:pPr>
          <w:ind w:left="1931" w:hanging="360"/>
        </w:pPr>
        <w:rPr>
          <w:rFonts w:ascii="Courier New" w:hAnsi="Courier New" w:cs="Courier New" w:hint="default"/>
        </w:rPr>
      </w:lvl>
    </w:lvlOverride>
    <w:lvlOverride w:ilvl="2">
      <w:lvl w:ilvl="2" w:tplc="18090005" w:tentative="1">
        <w:start w:val="1"/>
        <w:numFmt w:val="bullet"/>
        <w:lvlText w:val=""/>
        <w:lvlJc w:val="left"/>
        <w:pPr>
          <w:ind w:left="2651" w:hanging="360"/>
        </w:pPr>
        <w:rPr>
          <w:rFonts w:ascii="Wingdings" w:hAnsi="Wingdings" w:hint="default"/>
        </w:rPr>
      </w:lvl>
    </w:lvlOverride>
    <w:lvlOverride w:ilvl="3">
      <w:lvl w:ilvl="3" w:tplc="18090001" w:tentative="1">
        <w:start w:val="1"/>
        <w:numFmt w:val="bullet"/>
        <w:lvlText w:val=""/>
        <w:lvlJc w:val="left"/>
        <w:pPr>
          <w:ind w:left="3371" w:hanging="360"/>
        </w:pPr>
        <w:rPr>
          <w:rFonts w:ascii="Symbol" w:hAnsi="Symbol" w:hint="default"/>
        </w:rPr>
      </w:lvl>
    </w:lvlOverride>
    <w:lvlOverride w:ilvl="4">
      <w:lvl w:ilvl="4" w:tplc="18090003" w:tentative="1">
        <w:start w:val="1"/>
        <w:numFmt w:val="bullet"/>
        <w:lvlText w:val="o"/>
        <w:lvlJc w:val="left"/>
        <w:pPr>
          <w:ind w:left="4091" w:hanging="360"/>
        </w:pPr>
        <w:rPr>
          <w:rFonts w:ascii="Courier New" w:hAnsi="Courier New" w:cs="Courier New" w:hint="default"/>
        </w:rPr>
      </w:lvl>
    </w:lvlOverride>
    <w:lvlOverride w:ilvl="5">
      <w:lvl w:ilvl="5" w:tplc="18090005" w:tentative="1">
        <w:start w:val="1"/>
        <w:numFmt w:val="bullet"/>
        <w:lvlText w:val=""/>
        <w:lvlJc w:val="left"/>
        <w:pPr>
          <w:ind w:left="4811" w:hanging="360"/>
        </w:pPr>
        <w:rPr>
          <w:rFonts w:ascii="Wingdings" w:hAnsi="Wingdings" w:hint="default"/>
        </w:rPr>
      </w:lvl>
    </w:lvlOverride>
    <w:lvlOverride w:ilvl="6">
      <w:lvl w:ilvl="6" w:tplc="18090001" w:tentative="1">
        <w:start w:val="1"/>
        <w:numFmt w:val="bullet"/>
        <w:lvlText w:val=""/>
        <w:lvlJc w:val="left"/>
        <w:pPr>
          <w:ind w:left="5531" w:hanging="360"/>
        </w:pPr>
        <w:rPr>
          <w:rFonts w:ascii="Symbol" w:hAnsi="Symbol" w:hint="default"/>
        </w:rPr>
      </w:lvl>
    </w:lvlOverride>
    <w:lvlOverride w:ilvl="7">
      <w:lvl w:ilvl="7" w:tplc="18090003" w:tentative="1">
        <w:start w:val="1"/>
        <w:numFmt w:val="bullet"/>
        <w:lvlText w:val="o"/>
        <w:lvlJc w:val="left"/>
        <w:pPr>
          <w:ind w:left="6251" w:hanging="360"/>
        </w:pPr>
        <w:rPr>
          <w:rFonts w:ascii="Courier New" w:hAnsi="Courier New" w:cs="Courier New" w:hint="default"/>
        </w:rPr>
      </w:lvl>
    </w:lvlOverride>
    <w:lvlOverride w:ilvl="8">
      <w:lvl w:ilvl="8" w:tplc="18090005" w:tentative="1">
        <w:start w:val="1"/>
        <w:numFmt w:val="bullet"/>
        <w:lvlText w:val=""/>
        <w:lvlJc w:val="left"/>
        <w:pPr>
          <w:ind w:left="6971" w:hanging="360"/>
        </w:pPr>
        <w:rPr>
          <w:rFonts w:ascii="Wingdings" w:hAnsi="Wingdings" w:hint="default"/>
        </w:rPr>
      </w:lvl>
    </w:lvlOverride>
  </w:num>
  <w:num w:numId="6" w16cid:durableId="1870947785">
    <w:abstractNumId w:val="4"/>
  </w:num>
  <w:num w:numId="7" w16cid:durableId="122313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A7F"/>
    <w:rsid w:val="000007E9"/>
    <w:rsid w:val="00010EF3"/>
    <w:rsid w:val="00011671"/>
    <w:rsid w:val="00011709"/>
    <w:rsid w:val="00014AD2"/>
    <w:rsid w:val="000234DE"/>
    <w:rsid w:val="00033A7F"/>
    <w:rsid w:val="00035EDC"/>
    <w:rsid w:val="00055D5B"/>
    <w:rsid w:val="00061388"/>
    <w:rsid w:val="000636A1"/>
    <w:rsid w:val="000649DC"/>
    <w:rsid w:val="00067271"/>
    <w:rsid w:val="00074481"/>
    <w:rsid w:val="00077AFA"/>
    <w:rsid w:val="00084D6F"/>
    <w:rsid w:val="000954E7"/>
    <w:rsid w:val="000A2F7A"/>
    <w:rsid w:val="000D5BE9"/>
    <w:rsid w:val="000E3840"/>
    <w:rsid w:val="00112686"/>
    <w:rsid w:val="0011284A"/>
    <w:rsid w:val="00120A21"/>
    <w:rsid w:val="001247E5"/>
    <w:rsid w:val="001251EB"/>
    <w:rsid w:val="00150222"/>
    <w:rsid w:val="00161860"/>
    <w:rsid w:val="00167BAF"/>
    <w:rsid w:val="0017260A"/>
    <w:rsid w:val="00174BCB"/>
    <w:rsid w:val="0018353D"/>
    <w:rsid w:val="001A1361"/>
    <w:rsid w:val="001B7EF0"/>
    <w:rsid w:val="001D43B9"/>
    <w:rsid w:val="001D463C"/>
    <w:rsid w:val="001D5E37"/>
    <w:rsid w:val="001F482D"/>
    <w:rsid w:val="00201B5D"/>
    <w:rsid w:val="00224142"/>
    <w:rsid w:val="00250B9C"/>
    <w:rsid w:val="0025695F"/>
    <w:rsid w:val="00265D6A"/>
    <w:rsid w:val="00282F04"/>
    <w:rsid w:val="002A0DB4"/>
    <w:rsid w:val="002D051A"/>
    <w:rsid w:val="002D6F7A"/>
    <w:rsid w:val="002E273F"/>
    <w:rsid w:val="003229AD"/>
    <w:rsid w:val="00325343"/>
    <w:rsid w:val="00332E0F"/>
    <w:rsid w:val="00343707"/>
    <w:rsid w:val="00363558"/>
    <w:rsid w:val="00366EEF"/>
    <w:rsid w:val="00367FCC"/>
    <w:rsid w:val="0037053A"/>
    <w:rsid w:val="003A62B6"/>
    <w:rsid w:val="003B1207"/>
    <w:rsid w:val="003B1FCD"/>
    <w:rsid w:val="003B447A"/>
    <w:rsid w:val="003C1FA9"/>
    <w:rsid w:val="003E73BA"/>
    <w:rsid w:val="004009B7"/>
    <w:rsid w:val="0040393F"/>
    <w:rsid w:val="004109FC"/>
    <w:rsid w:val="0042573D"/>
    <w:rsid w:val="004412F8"/>
    <w:rsid w:val="00442844"/>
    <w:rsid w:val="0047045B"/>
    <w:rsid w:val="004A57E0"/>
    <w:rsid w:val="004D14DB"/>
    <w:rsid w:val="004D5258"/>
    <w:rsid w:val="004F0F74"/>
    <w:rsid w:val="0052046D"/>
    <w:rsid w:val="00525B36"/>
    <w:rsid w:val="00534AD3"/>
    <w:rsid w:val="00537B52"/>
    <w:rsid w:val="00546883"/>
    <w:rsid w:val="005505A3"/>
    <w:rsid w:val="00571B57"/>
    <w:rsid w:val="00586E5F"/>
    <w:rsid w:val="00594498"/>
    <w:rsid w:val="00594792"/>
    <w:rsid w:val="00596B5E"/>
    <w:rsid w:val="005A4A37"/>
    <w:rsid w:val="005A635A"/>
    <w:rsid w:val="005B662D"/>
    <w:rsid w:val="005F7361"/>
    <w:rsid w:val="006150B2"/>
    <w:rsid w:val="00631B11"/>
    <w:rsid w:val="00642439"/>
    <w:rsid w:val="0065162C"/>
    <w:rsid w:val="006562D7"/>
    <w:rsid w:val="00664100"/>
    <w:rsid w:val="00666064"/>
    <w:rsid w:val="00672BFB"/>
    <w:rsid w:val="006730F6"/>
    <w:rsid w:val="00682CE1"/>
    <w:rsid w:val="00697CA3"/>
    <w:rsid w:val="006B2B1D"/>
    <w:rsid w:val="006D1057"/>
    <w:rsid w:val="006D1BAE"/>
    <w:rsid w:val="006D6DBF"/>
    <w:rsid w:val="00704572"/>
    <w:rsid w:val="007067D8"/>
    <w:rsid w:val="00733CE3"/>
    <w:rsid w:val="0073405C"/>
    <w:rsid w:val="00754D65"/>
    <w:rsid w:val="00772E8C"/>
    <w:rsid w:val="007C035C"/>
    <w:rsid w:val="007C6C9C"/>
    <w:rsid w:val="007E55E8"/>
    <w:rsid w:val="007E7402"/>
    <w:rsid w:val="00804A22"/>
    <w:rsid w:val="00811E0C"/>
    <w:rsid w:val="00842C37"/>
    <w:rsid w:val="008544BF"/>
    <w:rsid w:val="00862784"/>
    <w:rsid w:val="00863788"/>
    <w:rsid w:val="008764F5"/>
    <w:rsid w:val="00887028"/>
    <w:rsid w:val="008B3275"/>
    <w:rsid w:val="008B76BF"/>
    <w:rsid w:val="008B77EA"/>
    <w:rsid w:val="009276C8"/>
    <w:rsid w:val="00934C17"/>
    <w:rsid w:val="0093527D"/>
    <w:rsid w:val="00937F2B"/>
    <w:rsid w:val="00942490"/>
    <w:rsid w:val="00956870"/>
    <w:rsid w:val="00962038"/>
    <w:rsid w:val="009630A9"/>
    <w:rsid w:val="00965E7C"/>
    <w:rsid w:val="00970635"/>
    <w:rsid w:val="0098213A"/>
    <w:rsid w:val="00984A2B"/>
    <w:rsid w:val="009A3623"/>
    <w:rsid w:val="009B497E"/>
    <w:rsid w:val="009C7FC1"/>
    <w:rsid w:val="00A05FF0"/>
    <w:rsid w:val="00A13B3B"/>
    <w:rsid w:val="00A21BC7"/>
    <w:rsid w:val="00A4195B"/>
    <w:rsid w:val="00A41D00"/>
    <w:rsid w:val="00A4548E"/>
    <w:rsid w:val="00A6761E"/>
    <w:rsid w:val="00A70004"/>
    <w:rsid w:val="00A74D5E"/>
    <w:rsid w:val="00A97E52"/>
    <w:rsid w:val="00AA5117"/>
    <w:rsid w:val="00AA558D"/>
    <w:rsid w:val="00AC1129"/>
    <w:rsid w:val="00AC6DB6"/>
    <w:rsid w:val="00AD3FFD"/>
    <w:rsid w:val="00AD7EED"/>
    <w:rsid w:val="00AF50BB"/>
    <w:rsid w:val="00B02127"/>
    <w:rsid w:val="00B3288A"/>
    <w:rsid w:val="00B434D1"/>
    <w:rsid w:val="00B44FEB"/>
    <w:rsid w:val="00B66C1F"/>
    <w:rsid w:val="00B7033B"/>
    <w:rsid w:val="00B85249"/>
    <w:rsid w:val="00B958D0"/>
    <w:rsid w:val="00B9595B"/>
    <w:rsid w:val="00BB6980"/>
    <w:rsid w:val="00BC0F1D"/>
    <w:rsid w:val="00BC6828"/>
    <w:rsid w:val="00BC7A7B"/>
    <w:rsid w:val="00BE2A72"/>
    <w:rsid w:val="00C03552"/>
    <w:rsid w:val="00C044B4"/>
    <w:rsid w:val="00C314BB"/>
    <w:rsid w:val="00C31E6C"/>
    <w:rsid w:val="00C36DAF"/>
    <w:rsid w:val="00C7592A"/>
    <w:rsid w:val="00C947F9"/>
    <w:rsid w:val="00C95427"/>
    <w:rsid w:val="00CB0347"/>
    <w:rsid w:val="00CB7037"/>
    <w:rsid w:val="00CD2B83"/>
    <w:rsid w:val="00CD34E2"/>
    <w:rsid w:val="00CD4207"/>
    <w:rsid w:val="00CE0E7D"/>
    <w:rsid w:val="00CF1A4B"/>
    <w:rsid w:val="00CF3FA0"/>
    <w:rsid w:val="00D00268"/>
    <w:rsid w:val="00D016BA"/>
    <w:rsid w:val="00D13F62"/>
    <w:rsid w:val="00D27F8C"/>
    <w:rsid w:val="00D3361F"/>
    <w:rsid w:val="00D37010"/>
    <w:rsid w:val="00D41FD2"/>
    <w:rsid w:val="00D461D3"/>
    <w:rsid w:val="00D65B9A"/>
    <w:rsid w:val="00D72D24"/>
    <w:rsid w:val="00D943CD"/>
    <w:rsid w:val="00D960B7"/>
    <w:rsid w:val="00DB1FD5"/>
    <w:rsid w:val="00DC6B5A"/>
    <w:rsid w:val="00DC799A"/>
    <w:rsid w:val="00DE34E3"/>
    <w:rsid w:val="00E03878"/>
    <w:rsid w:val="00E058BC"/>
    <w:rsid w:val="00E07759"/>
    <w:rsid w:val="00E21EF5"/>
    <w:rsid w:val="00E45334"/>
    <w:rsid w:val="00E75AE6"/>
    <w:rsid w:val="00E86E80"/>
    <w:rsid w:val="00EB77B9"/>
    <w:rsid w:val="00EC5E07"/>
    <w:rsid w:val="00EC7DC4"/>
    <w:rsid w:val="00ED60B4"/>
    <w:rsid w:val="00F10768"/>
    <w:rsid w:val="00F114B8"/>
    <w:rsid w:val="00F152A4"/>
    <w:rsid w:val="00F23264"/>
    <w:rsid w:val="00F32780"/>
    <w:rsid w:val="00F43272"/>
    <w:rsid w:val="00F80EDB"/>
    <w:rsid w:val="00F94620"/>
    <w:rsid w:val="00F9605C"/>
    <w:rsid w:val="00FC3992"/>
    <w:rsid w:val="00FD5C8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7A1219"/>
  <w15:docId w15:val="{684888DB-DEFD-4CDA-A457-FDF8782E0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2844"/>
  </w:style>
  <w:style w:type="paragraph" w:styleId="Heading1">
    <w:name w:val="heading 1"/>
    <w:basedOn w:val="RSCHAPTERNUMBER"/>
    <w:next w:val="Normal"/>
    <w:link w:val="Heading1Char"/>
    <w:uiPriority w:val="9"/>
    <w:rsid w:val="00BB6980"/>
  </w:style>
  <w:style w:type="paragraph" w:styleId="Heading2">
    <w:name w:val="heading 2"/>
    <w:basedOn w:val="RS11"/>
    <w:next w:val="Normal"/>
    <w:link w:val="Heading2Char"/>
    <w:uiPriority w:val="9"/>
    <w:unhideWhenUsed/>
    <w:rsid w:val="00BB6980"/>
    <w:pPr>
      <w:outlineLvl w:val="1"/>
    </w:pPr>
  </w:style>
  <w:style w:type="paragraph" w:styleId="Heading3">
    <w:name w:val="heading 3"/>
    <w:basedOn w:val="RS111"/>
    <w:next w:val="Normal"/>
    <w:link w:val="Heading3Char"/>
    <w:uiPriority w:val="9"/>
    <w:unhideWhenUsed/>
    <w:rsid w:val="00DC6B5A"/>
    <w:pPr>
      <w:outlineLvl w:val="2"/>
    </w:pPr>
  </w:style>
  <w:style w:type="paragraph" w:styleId="Heading4">
    <w:name w:val="heading 4"/>
    <w:basedOn w:val="Normal"/>
    <w:next w:val="Normal"/>
    <w:link w:val="Heading4Char"/>
    <w:uiPriority w:val="9"/>
    <w:unhideWhenUsed/>
    <w:rsid w:val="00ED60B4"/>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rsid w:val="00ED60B4"/>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S11">
    <w:name w:val="RS 1.1"/>
    <w:basedOn w:val="Normal"/>
    <w:link w:val="RS11Char"/>
    <w:qFormat/>
    <w:rsid w:val="00ED60B4"/>
    <w:pPr>
      <w:keepNext/>
      <w:spacing w:before="480" w:after="120" w:line="288" w:lineRule="auto"/>
      <w:ind w:left="1560" w:right="851" w:hanging="709"/>
      <w:jc w:val="both"/>
      <w:outlineLvl w:val="0"/>
    </w:pPr>
    <w:rPr>
      <w:rFonts w:ascii="Calibri" w:eastAsia="Batang" w:hAnsi="Calibri" w:cs="Times New Roman"/>
      <w:b/>
      <w:bCs/>
      <w:caps/>
      <w:color w:val="1F355E"/>
      <w:kern w:val="32"/>
      <w:sz w:val="24"/>
      <w:szCs w:val="24"/>
      <w:lang w:eastAsia="ar-SA"/>
    </w:rPr>
  </w:style>
  <w:style w:type="character" w:customStyle="1" w:styleId="RS11Char">
    <w:name w:val="RS 1.1 Char"/>
    <w:link w:val="RS11"/>
    <w:rsid w:val="00ED60B4"/>
    <w:rPr>
      <w:rFonts w:ascii="Calibri" w:eastAsia="Batang" w:hAnsi="Calibri" w:cs="Times New Roman"/>
      <w:b/>
      <w:bCs/>
      <w:caps/>
      <w:color w:val="1F355E"/>
      <w:kern w:val="32"/>
      <w:sz w:val="24"/>
      <w:szCs w:val="24"/>
      <w:lang w:eastAsia="ar-SA"/>
    </w:rPr>
  </w:style>
  <w:style w:type="paragraph" w:customStyle="1" w:styleId="RS111">
    <w:name w:val="RS 1.1.1"/>
    <w:basedOn w:val="Normal"/>
    <w:link w:val="RS111Char"/>
    <w:qFormat/>
    <w:rsid w:val="00ED60B4"/>
    <w:pPr>
      <w:keepNext/>
      <w:numPr>
        <w:ilvl w:val="2"/>
      </w:numPr>
      <w:spacing w:before="240" w:after="120" w:line="288" w:lineRule="auto"/>
      <w:ind w:left="1560" w:right="851" w:hanging="709"/>
      <w:jc w:val="both"/>
      <w:outlineLvl w:val="1"/>
    </w:pPr>
    <w:rPr>
      <w:rFonts w:ascii="Calibri" w:eastAsia="Batang" w:hAnsi="Calibri" w:cs="Times New Roman"/>
      <w:b/>
      <w:bCs/>
      <w:iCs/>
      <w:color w:val="1F355E"/>
      <w:sz w:val="24"/>
      <w:szCs w:val="28"/>
      <w:shd w:val="clear" w:color="auto" w:fill="FFFFFF"/>
      <w:lang w:val="en-GB"/>
    </w:rPr>
  </w:style>
  <w:style w:type="character" w:customStyle="1" w:styleId="RS111Char">
    <w:name w:val="RS 1.1.1 Char"/>
    <w:link w:val="RS111"/>
    <w:rsid w:val="00ED60B4"/>
    <w:rPr>
      <w:rFonts w:ascii="Calibri" w:eastAsia="Batang" w:hAnsi="Calibri" w:cs="Times New Roman"/>
      <w:b/>
      <w:bCs/>
      <w:iCs/>
      <w:color w:val="1F355E"/>
      <w:sz w:val="24"/>
      <w:szCs w:val="28"/>
      <w:lang w:val="en-GB"/>
    </w:rPr>
  </w:style>
  <w:style w:type="paragraph" w:customStyle="1" w:styleId="RS1111">
    <w:name w:val="RS 1.1.1.1"/>
    <w:basedOn w:val="Normal"/>
    <w:link w:val="RS1111Char"/>
    <w:qFormat/>
    <w:rsid w:val="00ED60B4"/>
    <w:pPr>
      <w:keepNext/>
      <w:spacing w:before="240" w:after="120" w:line="288" w:lineRule="auto"/>
      <w:ind w:left="1843" w:right="851" w:hanging="992"/>
      <w:jc w:val="both"/>
      <w:outlineLvl w:val="2"/>
    </w:pPr>
    <w:rPr>
      <w:rFonts w:ascii="Calibri" w:eastAsia="Batang" w:hAnsi="Calibri" w:cs="Times New Roman"/>
      <w:b/>
      <w:bCs/>
      <w:color w:val="1F355E"/>
      <w:sz w:val="24"/>
      <w:szCs w:val="26"/>
    </w:rPr>
  </w:style>
  <w:style w:type="character" w:customStyle="1" w:styleId="RS1111Char">
    <w:name w:val="RS 1.1.1.1 Char"/>
    <w:link w:val="RS1111"/>
    <w:rsid w:val="00ED60B4"/>
    <w:rPr>
      <w:rFonts w:ascii="Calibri" w:eastAsia="Batang" w:hAnsi="Calibri" w:cs="Times New Roman"/>
      <w:b/>
      <w:bCs/>
      <w:color w:val="1F355E"/>
      <w:sz w:val="24"/>
      <w:szCs w:val="26"/>
    </w:rPr>
  </w:style>
  <w:style w:type="paragraph" w:customStyle="1" w:styleId="RSCHAPTERNUMBER">
    <w:name w:val="RS CHAPTER NUMBER"/>
    <w:basedOn w:val="Normal"/>
    <w:link w:val="RSCHAPTERNUMBERChar"/>
    <w:qFormat/>
    <w:rsid w:val="009C7FC1"/>
    <w:pPr>
      <w:pBdr>
        <w:bottom w:val="single" w:sz="18" w:space="1" w:color="1F355E"/>
      </w:pBdr>
      <w:spacing w:after="0" w:line="240" w:lineRule="auto"/>
      <w:jc w:val="both"/>
      <w:outlineLvl w:val="0"/>
    </w:pPr>
    <w:rPr>
      <w:rFonts w:ascii="Calibri" w:eastAsia="Batang" w:hAnsi="Calibri" w:cs="Times New Roman"/>
      <w:b/>
      <w:caps/>
      <w:color w:val="1F355E"/>
      <w:sz w:val="32"/>
      <w:szCs w:val="32"/>
      <w:lang w:val="en-GB"/>
    </w:rPr>
  </w:style>
  <w:style w:type="character" w:customStyle="1" w:styleId="RSCHAPTERNUMBERChar">
    <w:name w:val="RS CHAPTER NUMBER Char"/>
    <w:link w:val="RSCHAPTERNUMBER"/>
    <w:locked/>
    <w:rsid w:val="009C7FC1"/>
    <w:rPr>
      <w:rFonts w:ascii="Calibri" w:eastAsia="Batang" w:hAnsi="Calibri" w:cs="Times New Roman"/>
      <w:b/>
      <w:caps/>
      <w:color w:val="1F355E"/>
      <w:sz w:val="32"/>
      <w:szCs w:val="32"/>
      <w:lang w:val="en-GB"/>
    </w:rPr>
  </w:style>
  <w:style w:type="paragraph" w:customStyle="1" w:styleId="RSChaptername">
    <w:name w:val="RS Chapter name"/>
    <w:basedOn w:val="Normal"/>
    <w:link w:val="RSChapternameChar"/>
    <w:uiPriority w:val="99"/>
    <w:qFormat/>
    <w:rsid w:val="00ED60B4"/>
    <w:pPr>
      <w:tabs>
        <w:tab w:val="right" w:pos="9026"/>
      </w:tabs>
      <w:spacing w:after="120" w:line="288" w:lineRule="auto"/>
      <w:jc w:val="both"/>
    </w:pPr>
    <w:rPr>
      <w:rFonts w:ascii="Calibri" w:eastAsia="Batang" w:hAnsi="Calibri" w:cs="Times New Roman"/>
      <w:b/>
      <w:color w:val="1F355E"/>
      <w:sz w:val="32"/>
      <w:szCs w:val="32"/>
      <w:lang w:val="en-GB"/>
    </w:rPr>
  </w:style>
  <w:style w:type="character" w:customStyle="1" w:styleId="RSChapternameChar">
    <w:name w:val="RS Chapter name Char"/>
    <w:link w:val="RSChaptername"/>
    <w:uiPriority w:val="99"/>
    <w:locked/>
    <w:rsid w:val="00ED60B4"/>
    <w:rPr>
      <w:rFonts w:ascii="Calibri" w:eastAsia="Batang" w:hAnsi="Calibri" w:cs="Times New Roman"/>
      <w:b/>
      <w:color w:val="1F355E"/>
      <w:sz w:val="32"/>
      <w:szCs w:val="32"/>
      <w:lang w:val="en-GB"/>
    </w:rPr>
  </w:style>
  <w:style w:type="paragraph" w:customStyle="1" w:styleId="RSFootnotetext">
    <w:name w:val="RS Footnote text"/>
    <w:basedOn w:val="Normal"/>
    <w:link w:val="RSFootnotetextChar"/>
    <w:autoRedefine/>
    <w:qFormat/>
    <w:rsid w:val="00ED60B4"/>
    <w:pPr>
      <w:spacing w:after="0" w:line="240" w:lineRule="auto"/>
      <w:ind w:left="425" w:hanging="425"/>
    </w:pPr>
    <w:rPr>
      <w:rFonts w:eastAsia="Batang" w:cs="Times New Roman"/>
      <w:sz w:val="18"/>
      <w:szCs w:val="16"/>
      <w:lang w:val="en-GB" w:eastAsia="de-DE"/>
    </w:rPr>
  </w:style>
  <w:style w:type="character" w:customStyle="1" w:styleId="RSFootnotetextChar">
    <w:name w:val="RS Footnote text Char"/>
    <w:link w:val="RSFootnotetext"/>
    <w:rsid w:val="00ED60B4"/>
    <w:rPr>
      <w:rFonts w:eastAsia="Batang" w:cs="Times New Roman"/>
      <w:sz w:val="18"/>
      <w:szCs w:val="16"/>
      <w:lang w:val="en-GB" w:eastAsia="de-DE"/>
    </w:rPr>
  </w:style>
  <w:style w:type="table" w:customStyle="1" w:styleId="ESRITableCORRECT">
    <w:name w:val="ESRI Table CORRECT"/>
    <w:uiPriority w:val="99"/>
    <w:rsid w:val="006D1057"/>
    <w:rPr>
      <w:rFonts w:ascii="Calibri" w:eastAsia="Batang" w:hAnsi="Calibri" w:cs="Times New Roman"/>
      <w:sz w:val="17"/>
      <w:lang w:eastAsia="en-IE"/>
    </w:rPr>
    <w:tblPr>
      <w:tblStyleRowBandSize w:val="1"/>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CellMar>
        <w:top w:w="0" w:type="dxa"/>
        <w:left w:w="108" w:type="dxa"/>
        <w:bottom w:w="0" w:type="dxa"/>
        <w:right w:w="108" w:type="dxa"/>
      </w:tblCellMar>
    </w:tblPr>
    <w:tcPr>
      <w:shd w:val="clear" w:color="auto" w:fill="F2F2F2"/>
    </w:tcPr>
  </w:style>
  <w:style w:type="paragraph" w:customStyle="1" w:styleId="RSTabletitle">
    <w:name w:val="RS Table title"/>
    <w:basedOn w:val="Normal"/>
    <w:link w:val="RSTabletitleChar"/>
    <w:qFormat/>
    <w:rsid w:val="006B2B1D"/>
    <w:pPr>
      <w:keepNext/>
      <w:pBdr>
        <w:bottom w:val="single" w:sz="12" w:space="1" w:color="365F91"/>
      </w:pBdr>
      <w:spacing w:after="120" w:line="240" w:lineRule="auto"/>
      <w:ind w:left="1134" w:hanging="1134"/>
      <w:jc w:val="both"/>
    </w:pPr>
    <w:rPr>
      <w:rFonts w:ascii="Calibri" w:eastAsia="Times New Roman" w:hAnsi="Calibri" w:cs="Times New Roman"/>
      <w:b/>
      <w:bCs/>
      <w:caps/>
      <w:color w:val="1F355E"/>
      <w:lang w:val="en-US" w:eastAsia="en-IE"/>
    </w:rPr>
  </w:style>
  <w:style w:type="character" w:customStyle="1" w:styleId="RSTabletitleChar">
    <w:name w:val="RS Table title Char"/>
    <w:link w:val="RSTabletitle"/>
    <w:rsid w:val="006B2B1D"/>
    <w:rPr>
      <w:rFonts w:ascii="Calibri" w:eastAsia="Times New Roman" w:hAnsi="Calibri" w:cs="Times New Roman"/>
      <w:b/>
      <w:bCs/>
      <w:caps/>
      <w:color w:val="1F355E"/>
      <w:lang w:val="en-US" w:eastAsia="en-IE"/>
    </w:rPr>
  </w:style>
  <w:style w:type="paragraph" w:styleId="Header">
    <w:name w:val="header"/>
    <w:basedOn w:val="Normal"/>
    <w:link w:val="HeaderChar"/>
    <w:uiPriority w:val="99"/>
    <w:unhideWhenUsed/>
    <w:rsid w:val="001126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2686"/>
  </w:style>
  <w:style w:type="paragraph" w:styleId="Footer">
    <w:name w:val="footer"/>
    <w:basedOn w:val="Normal"/>
    <w:link w:val="FooterChar"/>
    <w:uiPriority w:val="99"/>
    <w:unhideWhenUsed/>
    <w:rsid w:val="001126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2686"/>
  </w:style>
  <w:style w:type="paragraph" w:styleId="TOC1">
    <w:name w:val="toc 1"/>
    <w:basedOn w:val="Normal"/>
    <w:next w:val="Normal"/>
    <w:autoRedefine/>
    <w:uiPriority w:val="39"/>
    <w:rsid w:val="00ED60B4"/>
    <w:pPr>
      <w:tabs>
        <w:tab w:val="left" w:pos="1843"/>
        <w:tab w:val="right" w:leader="dot" w:pos="8931"/>
      </w:tabs>
      <w:spacing w:before="120" w:after="60"/>
      <w:ind w:left="1276" w:right="805" w:hanging="1276"/>
      <w:jc w:val="both"/>
    </w:pPr>
    <w:rPr>
      <w:rFonts w:ascii="Calibri" w:eastAsia="Calibri" w:hAnsi="Calibri" w:cs="Times New Roman"/>
      <w:caps/>
      <w:noProof/>
      <w:color w:val="1F355E"/>
    </w:rPr>
  </w:style>
  <w:style w:type="paragraph" w:styleId="TOC2">
    <w:name w:val="toc 2"/>
    <w:basedOn w:val="Normal"/>
    <w:next w:val="Normal"/>
    <w:autoRedefine/>
    <w:uiPriority w:val="39"/>
    <w:rsid w:val="00ED60B4"/>
    <w:pPr>
      <w:tabs>
        <w:tab w:val="left" w:pos="880"/>
        <w:tab w:val="left" w:pos="1843"/>
        <w:tab w:val="right" w:leader="dot" w:pos="8931"/>
      </w:tabs>
      <w:spacing w:after="100"/>
      <w:ind w:left="1134" w:right="663" w:hanging="425"/>
      <w:jc w:val="both"/>
    </w:pPr>
    <w:rPr>
      <w:rFonts w:ascii="Calibri" w:eastAsia="Calibri" w:hAnsi="Calibri" w:cs="Times New Roman"/>
      <w:noProof/>
    </w:rPr>
  </w:style>
  <w:style w:type="paragraph" w:styleId="TOC3">
    <w:name w:val="toc 3"/>
    <w:basedOn w:val="Normal"/>
    <w:next w:val="Normal"/>
    <w:link w:val="TOC3Char"/>
    <w:autoRedefine/>
    <w:uiPriority w:val="39"/>
    <w:unhideWhenUsed/>
    <w:rsid w:val="00ED60B4"/>
    <w:pPr>
      <w:tabs>
        <w:tab w:val="left" w:pos="1320"/>
        <w:tab w:val="right" w:pos="8930"/>
      </w:tabs>
      <w:spacing w:after="100"/>
      <w:ind w:left="1843" w:hanging="709"/>
      <w:jc w:val="both"/>
    </w:pPr>
    <w:rPr>
      <w:rFonts w:ascii="Calibri" w:eastAsia="Calibri" w:hAnsi="Calibri" w:cs="Times New Roman"/>
    </w:rPr>
  </w:style>
  <w:style w:type="character" w:customStyle="1" w:styleId="Heading1Char">
    <w:name w:val="Heading 1 Char"/>
    <w:basedOn w:val="DefaultParagraphFont"/>
    <w:link w:val="Heading1"/>
    <w:uiPriority w:val="9"/>
    <w:rsid w:val="00BB6980"/>
    <w:rPr>
      <w:rFonts w:ascii="Calibri" w:eastAsia="Batang" w:hAnsi="Calibri" w:cs="Times New Roman"/>
      <w:b/>
      <w:caps/>
      <w:color w:val="1F355E"/>
      <w:sz w:val="32"/>
      <w:szCs w:val="32"/>
      <w:lang w:val="en-GB"/>
    </w:rPr>
  </w:style>
  <w:style w:type="character" w:customStyle="1" w:styleId="TOC3Char">
    <w:name w:val="TOC 3 Char"/>
    <w:basedOn w:val="DefaultParagraphFont"/>
    <w:link w:val="TOC3"/>
    <w:uiPriority w:val="39"/>
    <w:locked/>
    <w:rsid w:val="00ED60B4"/>
    <w:rPr>
      <w:rFonts w:ascii="Calibri" w:eastAsia="Calibri" w:hAnsi="Calibri" w:cs="Times New Roman"/>
    </w:rPr>
  </w:style>
  <w:style w:type="character" w:styleId="Hyperlink">
    <w:name w:val="Hyperlink"/>
    <w:aliases w:val="RS Hyperlink"/>
    <w:basedOn w:val="DefaultParagraphFont"/>
    <w:uiPriority w:val="99"/>
    <w:qFormat/>
    <w:rsid w:val="00ED60B4"/>
    <w:rPr>
      <w:rFonts w:ascii="Calibri" w:hAnsi="Calibri" w:cs="Times New Roman"/>
      <w:color w:val="808080"/>
      <w:sz w:val="22"/>
      <w:u w:val="none"/>
    </w:rPr>
  </w:style>
  <w:style w:type="paragraph" w:customStyle="1" w:styleId="RSFiguretitle">
    <w:name w:val="RS Figure title"/>
    <w:basedOn w:val="Normal"/>
    <w:link w:val="RSFiguretitleChar"/>
    <w:qFormat/>
    <w:rsid w:val="006B2B1D"/>
    <w:pPr>
      <w:keepNext/>
      <w:pBdr>
        <w:bottom w:val="single" w:sz="8" w:space="1" w:color="1F355E"/>
      </w:pBdr>
      <w:spacing w:after="120" w:line="240" w:lineRule="auto"/>
      <w:ind w:left="1134" w:hanging="1134"/>
      <w:jc w:val="both"/>
    </w:pPr>
    <w:rPr>
      <w:rFonts w:ascii="Calibri" w:eastAsia="Times New Roman" w:hAnsi="Calibri" w:cs="Times New Roman"/>
      <w:b/>
      <w:caps/>
      <w:color w:val="1F355E"/>
      <w:sz w:val="20"/>
      <w:szCs w:val="18"/>
      <w:lang w:val="en-GB"/>
    </w:rPr>
  </w:style>
  <w:style w:type="character" w:customStyle="1" w:styleId="RSFiguretitleChar">
    <w:name w:val="RS Figure title Char"/>
    <w:basedOn w:val="DefaultParagraphFont"/>
    <w:link w:val="RSFiguretitle"/>
    <w:rsid w:val="006B2B1D"/>
    <w:rPr>
      <w:rFonts w:ascii="Calibri" w:eastAsia="Times New Roman" w:hAnsi="Calibri" w:cs="Times New Roman"/>
      <w:b/>
      <w:caps/>
      <w:color w:val="1F355E"/>
      <w:sz w:val="20"/>
      <w:szCs w:val="18"/>
      <w:lang w:val="en-GB"/>
    </w:rPr>
  </w:style>
  <w:style w:type="character" w:customStyle="1" w:styleId="Heading2Char">
    <w:name w:val="Heading 2 Char"/>
    <w:basedOn w:val="DefaultParagraphFont"/>
    <w:link w:val="Heading2"/>
    <w:uiPriority w:val="9"/>
    <w:rsid w:val="00BB6980"/>
    <w:rPr>
      <w:rFonts w:ascii="Calibri" w:eastAsia="Batang" w:hAnsi="Calibri" w:cs="Times New Roman"/>
      <w:b/>
      <w:bCs/>
      <w:caps/>
      <w:color w:val="1F355E"/>
      <w:kern w:val="32"/>
      <w:sz w:val="24"/>
      <w:szCs w:val="24"/>
      <w:lang w:eastAsia="ar-SA"/>
    </w:rPr>
  </w:style>
  <w:style w:type="character" w:customStyle="1" w:styleId="Heading3Char">
    <w:name w:val="Heading 3 Char"/>
    <w:basedOn w:val="DefaultParagraphFont"/>
    <w:link w:val="Heading3"/>
    <w:uiPriority w:val="9"/>
    <w:rsid w:val="00DC6B5A"/>
    <w:rPr>
      <w:rFonts w:ascii="Calibri" w:eastAsia="Batang" w:hAnsi="Calibri" w:cs="Times New Roman"/>
      <w:b/>
      <w:bCs/>
      <w:iCs/>
      <w:color w:val="1F355E"/>
      <w:sz w:val="24"/>
      <w:szCs w:val="28"/>
      <w:lang w:val="en-GB"/>
    </w:rPr>
  </w:style>
  <w:style w:type="character" w:customStyle="1" w:styleId="Heading4Char">
    <w:name w:val="Heading 4 Char"/>
    <w:basedOn w:val="DefaultParagraphFont"/>
    <w:link w:val="Heading4"/>
    <w:uiPriority w:val="9"/>
    <w:rsid w:val="00ED60B4"/>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ED60B4"/>
    <w:rPr>
      <w:rFonts w:asciiTheme="majorHAnsi" w:eastAsiaTheme="majorEastAsia" w:hAnsiTheme="majorHAnsi" w:cstheme="majorBidi"/>
      <w:color w:val="243F60" w:themeColor="accent1" w:themeShade="7F"/>
    </w:rPr>
  </w:style>
  <w:style w:type="paragraph" w:customStyle="1" w:styleId="RSQuote">
    <w:name w:val="RS Quote"/>
    <w:basedOn w:val="Normal"/>
    <w:link w:val="RSQuoteChar"/>
    <w:qFormat/>
    <w:rsid w:val="00ED60B4"/>
    <w:pPr>
      <w:spacing w:after="240" w:line="288" w:lineRule="auto"/>
      <w:ind w:left="1418" w:right="1418"/>
      <w:jc w:val="both"/>
    </w:pPr>
    <w:rPr>
      <w:rFonts w:ascii="Calibri" w:eastAsia="Times New Roman" w:hAnsi="Calibri" w:cs="Times New Roman"/>
      <w:i/>
      <w:szCs w:val="20"/>
      <w:lang w:val="en-GB"/>
    </w:rPr>
  </w:style>
  <w:style w:type="character" w:customStyle="1" w:styleId="RSQuoteChar">
    <w:name w:val="RS Quote Char"/>
    <w:basedOn w:val="DefaultParagraphFont"/>
    <w:link w:val="RSQuote"/>
    <w:rsid w:val="00ED60B4"/>
    <w:rPr>
      <w:rFonts w:ascii="Calibri" w:eastAsia="Times New Roman" w:hAnsi="Calibri" w:cs="Times New Roman"/>
      <w:i/>
      <w:szCs w:val="20"/>
      <w:lang w:val="en-GB"/>
    </w:rPr>
  </w:style>
  <w:style w:type="paragraph" w:customStyle="1" w:styleId="RSHeading-Firstpages">
    <w:name w:val="RS Heading - First pages"/>
    <w:basedOn w:val="Normal"/>
    <w:link w:val="RSHeading-FirstpagesChar"/>
    <w:autoRedefine/>
    <w:qFormat/>
    <w:rsid w:val="00ED60B4"/>
    <w:pPr>
      <w:spacing w:before="180" w:after="120"/>
      <w:ind w:left="851"/>
    </w:pPr>
    <w:rPr>
      <w:rFonts w:eastAsia="Batang"/>
      <w:b/>
      <w:color w:val="1F355E"/>
      <w:sz w:val="32"/>
    </w:rPr>
  </w:style>
  <w:style w:type="paragraph" w:customStyle="1" w:styleId="RSBodytext">
    <w:name w:val="RS Body text"/>
    <w:basedOn w:val="Normal"/>
    <w:link w:val="RSBodytextChar"/>
    <w:qFormat/>
    <w:rsid w:val="00ED60B4"/>
    <w:pPr>
      <w:autoSpaceDE w:val="0"/>
      <w:autoSpaceDN w:val="0"/>
      <w:spacing w:after="360" w:line="288" w:lineRule="auto"/>
      <w:ind w:left="851" w:right="851"/>
      <w:jc w:val="both"/>
    </w:pPr>
    <w:rPr>
      <w:rFonts w:ascii="Calibri" w:hAnsi="Calibri"/>
      <w:lang w:val="en-GB" w:eastAsia="de-DE"/>
    </w:rPr>
  </w:style>
  <w:style w:type="character" w:customStyle="1" w:styleId="RSBodytextChar">
    <w:name w:val="RS Body text Char"/>
    <w:link w:val="RSBodytext"/>
    <w:rsid w:val="00ED60B4"/>
    <w:rPr>
      <w:rFonts w:ascii="Calibri" w:hAnsi="Calibri"/>
      <w:lang w:val="en-GB" w:eastAsia="de-DE"/>
    </w:rPr>
  </w:style>
  <w:style w:type="paragraph" w:customStyle="1" w:styleId="RSBullets">
    <w:name w:val="RS Bullets"/>
    <w:basedOn w:val="Normal"/>
    <w:link w:val="RSBulletsChar"/>
    <w:qFormat/>
    <w:rsid w:val="006B2B1D"/>
    <w:pPr>
      <w:numPr>
        <w:numId w:val="5"/>
      </w:numPr>
      <w:spacing w:after="240"/>
      <w:ind w:left="1208" w:right="851" w:hanging="357"/>
      <w:jc w:val="both"/>
    </w:pPr>
    <w:rPr>
      <w:rFonts w:ascii="Calibri" w:eastAsia="Calibri" w:hAnsi="Calibri" w:cs="Times New Roman"/>
      <w:lang w:val="en-GB" w:eastAsia="de-DE"/>
    </w:rPr>
  </w:style>
  <w:style w:type="character" w:customStyle="1" w:styleId="RSBulletsChar">
    <w:name w:val="RS Bullets Char"/>
    <w:basedOn w:val="DefaultParagraphFont"/>
    <w:link w:val="RSBullets"/>
    <w:rsid w:val="006B2B1D"/>
    <w:rPr>
      <w:rFonts w:ascii="Calibri" w:eastAsia="Calibri" w:hAnsi="Calibri" w:cs="Times New Roman"/>
      <w:lang w:val="en-GB" w:eastAsia="de-DE"/>
    </w:rPr>
  </w:style>
  <w:style w:type="paragraph" w:customStyle="1" w:styleId="ChapterNumber">
    <w:name w:val="ChapterNumber"/>
    <w:basedOn w:val="Heading1"/>
    <w:link w:val="ChapterNumberChar"/>
    <w:rsid w:val="00ED60B4"/>
    <w:rPr>
      <w:lang w:eastAsia="en-IE"/>
    </w:rPr>
  </w:style>
  <w:style w:type="character" w:customStyle="1" w:styleId="ChapterNumberChar">
    <w:name w:val="ChapterNumber Char"/>
    <w:basedOn w:val="Heading1Char"/>
    <w:link w:val="ChapterNumber"/>
    <w:rsid w:val="00ED60B4"/>
    <w:rPr>
      <w:rFonts w:asciiTheme="majorHAnsi" w:eastAsiaTheme="majorEastAsia" w:hAnsiTheme="majorHAnsi" w:cstheme="majorBidi"/>
      <w:b/>
      <w:bCs w:val="0"/>
      <w:caps/>
      <w:color w:val="365F91" w:themeColor="accent1" w:themeShade="BF"/>
      <w:sz w:val="28"/>
      <w:szCs w:val="28"/>
      <w:lang w:val="en-GB" w:eastAsia="en-IE"/>
    </w:rPr>
  </w:style>
  <w:style w:type="paragraph" w:customStyle="1" w:styleId="RSDisclaimer">
    <w:name w:val="RS Disclaimer"/>
    <w:basedOn w:val="Normal"/>
    <w:qFormat/>
    <w:rsid w:val="00ED60B4"/>
    <w:rPr>
      <w:rFonts w:eastAsia="Batang"/>
      <w:bCs/>
      <w:i/>
      <w:szCs w:val="20"/>
      <w:lang w:val="en-GB" w:eastAsia="de-DE"/>
    </w:rPr>
  </w:style>
  <w:style w:type="paragraph" w:customStyle="1" w:styleId="RSExecsummaryheading">
    <w:name w:val="RS Exec summary heading"/>
    <w:basedOn w:val="Normal"/>
    <w:qFormat/>
    <w:rsid w:val="009C7FC1"/>
    <w:pPr>
      <w:keepNext/>
      <w:spacing w:before="480" w:after="120" w:line="288" w:lineRule="auto"/>
      <w:ind w:left="851" w:right="851"/>
      <w:jc w:val="both"/>
      <w:outlineLvl w:val="0"/>
    </w:pPr>
    <w:rPr>
      <w:rFonts w:ascii="Calibri" w:eastAsia="Batang" w:hAnsi="Calibri" w:cs="Times New Roman"/>
      <w:b/>
      <w:bCs/>
      <w:caps/>
      <w:color w:val="1F355E"/>
      <w:kern w:val="32"/>
      <w:sz w:val="24"/>
      <w:szCs w:val="24"/>
      <w:lang w:val="en-GB" w:eastAsia="ar-SA"/>
    </w:rPr>
  </w:style>
  <w:style w:type="table" w:customStyle="1" w:styleId="ESRItablestyle">
    <w:name w:val="ESRI table style"/>
    <w:basedOn w:val="TableNormal"/>
    <w:uiPriority w:val="99"/>
    <w:rsid w:val="00ED60B4"/>
    <w:pPr>
      <w:spacing w:after="0" w:line="240" w:lineRule="auto"/>
    </w:pPr>
    <w:tblPr/>
  </w:style>
  <w:style w:type="table" w:customStyle="1" w:styleId="ESRItable1">
    <w:name w:val="ESRI table1"/>
    <w:basedOn w:val="TableNormal"/>
    <w:uiPriority w:val="99"/>
    <w:rsid w:val="00ED60B4"/>
    <w:pPr>
      <w:spacing w:after="0" w:line="240" w:lineRule="auto"/>
    </w:pPr>
    <w:tblPr/>
  </w:style>
  <w:style w:type="table" w:customStyle="1" w:styleId="ESRItable10">
    <w:name w:val="ESRItable1"/>
    <w:basedOn w:val="TableNormal"/>
    <w:next w:val="MediumShading1-Accent3"/>
    <w:uiPriority w:val="63"/>
    <w:rsid w:val="00010EF3"/>
    <w:pPr>
      <w:spacing w:after="0" w:line="264" w:lineRule="auto"/>
      <w:contextualSpacing/>
    </w:pPr>
    <w:rPr>
      <w:rFonts w:eastAsia="Times New Roman" w:cs="Times New Roman"/>
      <w:sz w:val="20"/>
      <w:szCs w:val="20"/>
      <w:lang w:eastAsia="en-IE"/>
    </w:rPr>
    <w:tblPr>
      <w:tblStyleRowBandSize w:val="1"/>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Pr>
    <w:tcPr>
      <w:shd w:val="clear" w:color="auto" w:fill="FFFFFF"/>
      <w:vAlign w:val="center"/>
    </w:tcPr>
    <w:tblStylePr w:type="firstRow">
      <w:pPr>
        <w:spacing w:before="0" w:after="0" w:line="240" w:lineRule="auto"/>
        <w:jc w:val="center"/>
      </w:pPr>
      <w:rPr>
        <w:rFonts w:ascii="Calibri" w:hAnsi="Calibri"/>
        <w:b/>
        <w:bCs/>
        <w:color w:val="FFFFFF"/>
        <w:sz w:val="20"/>
      </w:rPr>
      <w:tblPr/>
      <w:tcPr>
        <w:shd w:val="clear" w:color="auto" w:fill="1F355E"/>
      </w:tcPr>
    </w:tblStylePr>
    <w:tblStylePr w:type="lastRow">
      <w:pPr>
        <w:spacing w:before="0" w:after="0" w:line="240" w:lineRule="auto"/>
      </w:pPr>
      <w:rPr>
        <w:rFonts w:ascii="Calibri" w:hAnsi="Calibri"/>
        <w:b/>
        <w:bCs/>
        <w:sz w:val="20"/>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Horz">
      <w:rPr>
        <w:rFonts w:ascii="Calibri" w:hAnsi="Calibri"/>
        <w:color w:val="auto"/>
        <w:sz w:val="20"/>
      </w:rPr>
      <w:tblPr/>
      <w:tcPr>
        <w:shd w:val="clear" w:color="auto" w:fill="DBE5F1"/>
      </w:tcPr>
    </w:tblStylePr>
    <w:tblStylePr w:type="band2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FFFFFF"/>
      </w:tcPr>
    </w:tblStylePr>
  </w:style>
  <w:style w:type="paragraph" w:customStyle="1" w:styleId="RSGreyline">
    <w:name w:val="RS Grey line"/>
    <w:basedOn w:val="Normal"/>
    <w:link w:val="RSGreylineChar"/>
    <w:autoRedefine/>
    <w:qFormat/>
    <w:rsid w:val="006B2B1D"/>
    <w:pPr>
      <w:keepNext/>
      <w:pBdr>
        <w:bottom w:val="single" w:sz="8" w:space="1" w:color="A6A6A6" w:themeColor="background1" w:themeShade="A6"/>
      </w:pBdr>
      <w:spacing w:after="60" w:line="240" w:lineRule="auto"/>
    </w:pPr>
    <w:rPr>
      <w:rFonts w:eastAsia="Batang" w:cstheme="minorHAnsi"/>
      <w:b/>
      <w:noProof/>
      <w:color w:val="396065"/>
      <w:sz w:val="2"/>
      <w:szCs w:val="2"/>
      <w:lang w:val="en-GB" w:eastAsia="en-GB"/>
    </w:rPr>
  </w:style>
  <w:style w:type="character" w:customStyle="1" w:styleId="RSGreylineChar">
    <w:name w:val="RS Grey line Char"/>
    <w:basedOn w:val="DefaultParagraphFont"/>
    <w:link w:val="RSGreyline"/>
    <w:rsid w:val="006B2B1D"/>
    <w:rPr>
      <w:rFonts w:eastAsia="Batang" w:cstheme="minorHAnsi"/>
      <w:b/>
      <w:noProof/>
      <w:color w:val="396065"/>
      <w:sz w:val="2"/>
      <w:szCs w:val="2"/>
      <w:lang w:val="en-GB" w:eastAsia="en-GB"/>
    </w:rPr>
  </w:style>
  <w:style w:type="paragraph" w:customStyle="1" w:styleId="RSHeaderchapterreporttitleLS">
    <w:name w:val="RS Header: chapter / report title (LS)"/>
    <w:basedOn w:val="Normal"/>
    <w:qFormat/>
    <w:rsid w:val="00ED60B4"/>
    <w:pPr>
      <w:spacing w:after="160" w:line="259" w:lineRule="auto"/>
    </w:pPr>
    <w:rPr>
      <w:noProof/>
      <w:color w:val="999999"/>
      <w:spacing w:val="20"/>
      <w:lang w:val="en-GB"/>
    </w:rPr>
  </w:style>
  <w:style w:type="paragraph" w:customStyle="1" w:styleId="RSHeaderchapterreporttitleRS">
    <w:name w:val="RS Header: chapter / report title (RS)"/>
    <w:basedOn w:val="Normal"/>
    <w:qFormat/>
    <w:rsid w:val="00201B5D"/>
    <w:pPr>
      <w:tabs>
        <w:tab w:val="center" w:pos="4513"/>
        <w:tab w:val="right" w:pos="7797"/>
        <w:tab w:val="right" w:pos="9026"/>
      </w:tabs>
      <w:spacing w:after="0" w:line="240" w:lineRule="auto"/>
      <w:jc w:val="right"/>
    </w:pPr>
    <w:rPr>
      <w:color w:val="999999"/>
      <w:spacing w:val="10"/>
      <w:sz w:val="20"/>
      <w:lang w:val="en-GB"/>
    </w:rPr>
  </w:style>
  <w:style w:type="paragraph" w:customStyle="1" w:styleId="HeaderpagenumberRS">
    <w:name w:val="Header: page number (RS)"/>
    <w:basedOn w:val="Normal"/>
    <w:rsid w:val="00ED60B4"/>
    <w:pPr>
      <w:tabs>
        <w:tab w:val="center" w:pos="4513"/>
        <w:tab w:val="right" w:pos="7797"/>
        <w:tab w:val="right" w:pos="9026"/>
      </w:tabs>
      <w:spacing w:after="0" w:line="240" w:lineRule="auto"/>
      <w:jc w:val="right"/>
    </w:pPr>
    <w:rPr>
      <w:color w:val="999999"/>
      <w:spacing w:val="10"/>
      <w:sz w:val="20"/>
      <w:lang w:val="en-GB"/>
    </w:rPr>
  </w:style>
  <w:style w:type="character" w:customStyle="1" w:styleId="RSHeading-FirstpagesChar">
    <w:name w:val="RS Heading - First pages Char"/>
    <w:basedOn w:val="DefaultParagraphFont"/>
    <w:link w:val="RSHeading-Firstpages"/>
    <w:rsid w:val="00ED60B4"/>
    <w:rPr>
      <w:rFonts w:eastAsia="Batang"/>
      <w:b/>
      <w:color w:val="1F355E"/>
      <w:sz w:val="32"/>
    </w:rPr>
  </w:style>
  <w:style w:type="paragraph" w:customStyle="1" w:styleId="RSListofabbreviations">
    <w:name w:val="RS List of abbreviations"/>
    <w:basedOn w:val="Normal"/>
    <w:qFormat/>
    <w:rsid w:val="00ED60B4"/>
    <w:pPr>
      <w:spacing w:after="0" w:line="360" w:lineRule="auto"/>
      <w:ind w:left="3119" w:hanging="2268"/>
    </w:pPr>
    <w:rPr>
      <w:rFonts w:ascii="Calibri" w:eastAsia="Calibri" w:hAnsi="Calibri" w:cs="Times New Roman"/>
    </w:rPr>
  </w:style>
  <w:style w:type="paragraph" w:customStyle="1" w:styleId="RSReferencestext">
    <w:name w:val="RS References text"/>
    <w:basedOn w:val="Normal"/>
    <w:qFormat/>
    <w:rsid w:val="00ED60B4"/>
    <w:pPr>
      <w:spacing w:line="240" w:lineRule="auto"/>
      <w:ind w:left="850" w:right="850" w:hanging="720"/>
      <w:jc w:val="both"/>
    </w:pPr>
    <w:rPr>
      <w:rFonts w:cs="Times New Roman"/>
      <w:lang w:val="en-GB"/>
    </w:rPr>
  </w:style>
  <w:style w:type="paragraph" w:customStyle="1" w:styleId="RSSourceandnotes">
    <w:name w:val="RS Source and notes"/>
    <w:basedOn w:val="Normal"/>
    <w:qFormat/>
    <w:rsid w:val="00ED60B4"/>
    <w:pPr>
      <w:keepNext/>
      <w:spacing w:after="0" w:line="240" w:lineRule="auto"/>
      <w:ind w:left="709" w:right="850" w:hanging="709"/>
      <w:jc w:val="both"/>
    </w:pPr>
    <w:rPr>
      <w:rFonts w:ascii="Calibri" w:eastAsia="Times New Roman" w:hAnsi="Calibri" w:cs="Times New Roman"/>
      <w:bCs/>
      <w:i/>
      <w:color w:val="000000"/>
      <w:sz w:val="16"/>
      <w:szCs w:val="20"/>
      <w:lang w:val="en-GB"/>
    </w:rPr>
  </w:style>
  <w:style w:type="paragraph" w:styleId="TableofFigures">
    <w:name w:val="table of figures"/>
    <w:basedOn w:val="RSFiguretitle"/>
    <w:next w:val="RSFiguretitle"/>
    <w:link w:val="TableofFiguresChar"/>
    <w:uiPriority w:val="99"/>
    <w:semiHidden/>
    <w:unhideWhenUsed/>
    <w:rsid w:val="00ED60B4"/>
    <w:pPr>
      <w:spacing w:after="0"/>
    </w:pPr>
  </w:style>
  <w:style w:type="character" w:customStyle="1" w:styleId="TableofFiguresChar">
    <w:name w:val="Table of Figures Char"/>
    <w:basedOn w:val="RSFiguretitleChar"/>
    <w:link w:val="TableofFigures"/>
    <w:uiPriority w:val="99"/>
    <w:semiHidden/>
    <w:rsid w:val="00ED60B4"/>
    <w:rPr>
      <w:rFonts w:ascii="Calibri" w:eastAsia="Times New Roman" w:hAnsi="Calibri" w:cs="Times New Roman"/>
      <w:b/>
      <w:caps/>
      <w:color w:val="1F355E"/>
      <w:sz w:val="20"/>
      <w:szCs w:val="18"/>
      <w:lang w:val="en-GB"/>
    </w:rPr>
  </w:style>
  <w:style w:type="paragraph" w:customStyle="1" w:styleId="RSTitlepg-Addinfo">
    <w:name w:val="RS Title pg - Add info"/>
    <w:basedOn w:val="Normal"/>
    <w:qFormat/>
    <w:rsid w:val="00ED60B4"/>
    <w:pPr>
      <w:spacing w:after="0" w:line="240" w:lineRule="auto"/>
    </w:pPr>
    <w:rPr>
      <w:lang w:val="en-GB"/>
    </w:rPr>
  </w:style>
  <w:style w:type="paragraph" w:customStyle="1" w:styleId="RSTitlepg-authors">
    <w:name w:val="RS Title pg - authors"/>
    <w:basedOn w:val="Normal"/>
    <w:qFormat/>
    <w:rsid w:val="00ED60B4"/>
    <w:rPr>
      <w:rFonts w:ascii="Calibri" w:eastAsia="Times New Roman" w:hAnsi="Calibri" w:cs="Times New Roman"/>
      <w:sz w:val="28"/>
      <w:szCs w:val="28"/>
      <w:lang w:val="en-GB"/>
    </w:rPr>
  </w:style>
  <w:style w:type="paragraph" w:customStyle="1" w:styleId="RSTitlepg-Date">
    <w:name w:val="RS Title pg - Date"/>
    <w:basedOn w:val="Normal"/>
    <w:qFormat/>
    <w:rsid w:val="00ED60B4"/>
    <w:pPr>
      <w:spacing w:after="0" w:line="240" w:lineRule="auto"/>
    </w:pPr>
    <w:rPr>
      <w:rFonts w:eastAsia="Times New Roman" w:cs="Times New Roman"/>
      <w:b/>
      <w:color w:val="1F355E"/>
      <w:sz w:val="32"/>
      <w:szCs w:val="32"/>
      <w:lang w:val="en-GB" w:eastAsia="de-DE"/>
    </w:rPr>
  </w:style>
  <w:style w:type="paragraph" w:customStyle="1" w:styleId="RSTitlepg-RSnumber">
    <w:name w:val="RS Title pg - RS number"/>
    <w:basedOn w:val="Normal"/>
    <w:qFormat/>
    <w:rsid w:val="00ED60B4"/>
    <w:rPr>
      <w:b/>
      <w:color w:val="1F355E"/>
      <w:sz w:val="36"/>
      <w:szCs w:val="36"/>
      <w:lang w:val="en-GB"/>
    </w:rPr>
  </w:style>
  <w:style w:type="paragraph" w:customStyle="1" w:styleId="RSTitlepg-Title">
    <w:name w:val="RS Title pg - Title"/>
    <w:basedOn w:val="Normal"/>
    <w:qFormat/>
    <w:rsid w:val="00ED60B4"/>
    <w:rPr>
      <w:rFonts w:ascii="Calibri" w:hAnsi="Calibri"/>
      <w:b/>
      <w:bCs/>
      <w:caps/>
      <w:color w:val="1F355E"/>
      <w:sz w:val="44"/>
      <w:szCs w:val="44"/>
    </w:rPr>
  </w:style>
  <w:style w:type="paragraph" w:customStyle="1" w:styleId="RSTOCheading">
    <w:name w:val="RS TOC heading"/>
    <w:basedOn w:val="RSHeading-Firstpages"/>
    <w:qFormat/>
    <w:rsid w:val="009C7FC1"/>
    <w:pPr>
      <w:ind w:left="0"/>
    </w:pPr>
    <w:rPr>
      <w:caps/>
    </w:rPr>
  </w:style>
  <w:style w:type="character" w:styleId="UnresolvedMention">
    <w:name w:val="Unresolved Mention"/>
    <w:basedOn w:val="DefaultParagraphFont"/>
    <w:uiPriority w:val="99"/>
    <w:semiHidden/>
    <w:unhideWhenUsed/>
    <w:rsid w:val="009276C8"/>
    <w:rPr>
      <w:color w:val="605E5C"/>
      <w:shd w:val="clear" w:color="auto" w:fill="E1DFDD"/>
    </w:rPr>
  </w:style>
  <w:style w:type="table" w:customStyle="1" w:styleId="RSTable">
    <w:name w:val="RS Table"/>
    <w:basedOn w:val="TableNormal"/>
    <w:next w:val="MediumShading1-Accent3"/>
    <w:uiPriority w:val="63"/>
    <w:rsid w:val="00010EF3"/>
    <w:pPr>
      <w:spacing w:after="0" w:line="240" w:lineRule="auto"/>
    </w:pPr>
    <w:rPr>
      <w:rFonts w:eastAsia="Times New Roman" w:cs="Times New Roman"/>
      <w:sz w:val="20"/>
      <w:szCs w:val="20"/>
      <w:lang w:eastAsia="en-IE"/>
    </w:rPr>
    <w:tblPr>
      <w:tblStyleRowBandSize w:val="1"/>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Pr>
    <w:tcPr>
      <w:shd w:val="clear" w:color="auto" w:fill="FFFFFF"/>
      <w:vAlign w:val="center"/>
    </w:tcPr>
    <w:tblStylePr w:type="firstRow">
      <w:pPr>
        <w:spacing w:before="0" w:after="0" w:line="240" w:lineRule="auto"/>
        <w:jc w:val="center"/>
      </w:pPr>
      <w:rPr>
        <w:rFonts w:ascii="Calibri" w:hAnsi="Calibri"/>
        <w:b/>
        <w:bCs/>
        <w:color w:val="FFFFFF"/>
        <w:sz w:val="20"/>
      </w:rPr>
      <w:tblPr/>
      <w:tcPr>
        <w:shd w:val="clear" w:color="auto" w:fill="1F355E"/>
      </w:tcPr>
    </w:tblStylePr>
    <w:tblStylePr w:type="lastRow">
      <w:pPr>
        <w:spacing w:before="0" w:after="0" w:line="240" w:lineRule="auto"/>
      </w:pPr>
      <w:rPr>
        <w:rFonts w:ascii="Calibri" w:hAnsi="Calibri"/>
        <w:b/>
        <w:bCs/>
        <w:sz w:val="20"/>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Horz">
      <w:rPr>
        <w:color w:val="DBE5F1"/>
      </w:rPr>
      <w:tblPr/>
      <w:tcPr>
        <w:shd w:val="clear" w:color="auto" w:fill="DBE5F1"/>
      </w:tcPr>
    </w:tblStylePr>
    <w:tblStylePr w:type="band2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FFFFFF"/>
      </w:tcPr>
    </w:tblStylePr>
  </w:style>
  <w:style w:type="table" w:styleId="MediumShading1-Accent3">
    <w:name w:val="Medium Shading 1 Accent 3"/>
    <w:basedOn w:val="TableNormal"/>
    <w:uiPriority w:val="63"/>
    <w:semiHidden/>
    <w:unhideWhenUsed/>
    <w:rsid w:val="00010EF3"/>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customStyle="1" w:styleId="MediumShading1-Accent312">
    <w:name w:val="Medium Shading 1 - Accent 312"/>
    <w:basedOn w:val="TableNormal"/>
    <w:next w:val="MediumShading1-Accent3"/>
    <w:uiPriority w:val="63"/>
    <w:rsid w:val="00A13B3B"/>
    <w:pPr>
      <w:spacing w:after="0" w:line="240" w:lineRule="auto"/>
    </w:pPr>
    <w:rPr>
      <w:rFonts w:eastAsia="Times New Roman" w:cs="Times New Roman"/>
      <w:sz w:val="20"/>
      <w:szCs w:val="20"/>
      <w:lang w:eastAsia="en-IE"/>
    </w:rPr>
    <w:tblPr>
      <w:tblStyleRowBandSize w:val="1"/>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Pr>
    <w:tcPr>
      <w:shd w:val="clear" w:color="auto" w:fill="FFFFFF"/>
      <w:vAlign w:val="center"/>
    </w:tcPr>
    <w:tblStylePr w:type="firstRow">
      <w:pPr>
        <w:spacing w:before="0" w:after="0" w:line="240" w:lineRule="auto"/>
        <w:jc w:val="center"/>
      </w:pPr>
      <w:rPr>
        <w:rFonts w:ascii="Calibri" w:hAnsi="Calibri"/>
        <w:b/>
        <w:bCs/>
        <w:color w:val="FFFFFF"/>
        <w:sz w:val="20"/>
      </w:rPr>
      <w:tblPr/>
      <w:tcPr>
        <w:shd w:val="clear" w:color="auto" w:fill="1F355E"/>
      </w:tcPr>
    </w:tblStylePr>
    <w:tblStylePr w:type="lastRow">
      <w:pPr>
        <w:spacing w:before="0" w:after="0" w:line="240" w:lineRule="auto"/>
      </w:pPr>
      <w:rPr>
        <w:rFonts w:ascii="Calibri" w:hAnsi="Calibri"/>
        <w:b/>
        <w:bCs/>
        <w:sz w:val="20"/>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Horz">
      <w:rPr>
        <w:color w:val="DBE5F1"/>
      </w:rPr>
      <w:tblPr/>
      <w:tcPr>
        <w:shd w:val="clear" w:color="auto" w:fill="DBE5F1"/>
      </w:tcPr>
    </w:tblStylePr>
    <w:tblStylePr w:type="band2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FFFFFF"/>
      </w:tcPr>
    </w:tblStylePr>
  </w:style>
  <w:style w:type="paragraph" w:styleId="ListParagraph">
    <w:name w:val="List Paragraph"/>
    <w:basedOn w:val="Normal"/>
    <w:uiPriority w:val="34"/>
    <w:rsid w:val="000A2F7A"/>
    <w:pPr>
      <w:ind w:left="720"/>
      <w:contextualSpacing/>
    </w:pPr>
  </w:style>
  <w:style w:type="paragraph" w:styleId="Title">
    <w:name w:val="Title"/>
    <w:basedOn w:val="RSTitlepg-Title"/>
    <w:next w:val="Normal"/>
    <w:link w:val="TitleChar"/>
    <w:uiPriority w:val="10"/>
    <w:rsid w:val="00442844"/>
  </w:style>
  <w:style w:type="character" w:customStyle="1" w:styleId="TitleChar">
    <w:name w:val="Title Char"/>
    <w:basedOn w:val="DefaultParagraphFont"/>
    <w:link w:val="Title"/>
    <w:uiPriority w:val="10"/>
    <w:rsid w:val="00442844"/>
    <w:rPr>
      <w:rFonts w:ascii="Calibri" w:hAnsi="Calibri"/>
      <w:b/>
      <w:bCs/>
      <w:caps/>
      <w:color w:val="1F355E"/>
      <w:sz w:val="44"/>
      <w:szCs w:val="44"/>
    </w:rPr>
  </w:style>
  <w:style w:type="paragraph" w:customStyle="1" w:styleId="Author">
    <w:name w:val="Author"/>
    <w:basedOn w:val="RSTitlepg-authors"/>
    <w:qFormat/>
    <w:rsid w:val="00BB6980"/>
  </w:style>
  <w:style w:type="paragraph" w:styleId="Date">
    <w:name w:val="Date"/>
    <w:basedOn w:val="RSTitlepg-Date"/>
    <w:next w:val="Normal"/>
    <w:link w:val="DateChar"/>
    <w:uiPriority w:val="99"/>
    <w:unhideWhenUsed/>
    <w:rsid w:val="00BB6980"/>
  </w:style>
  <w:style w:type="character" w:customStyle="1" w:styleId="DateChar">
    <w:name w:val="Date Char"/>
    <w:basedOn w:val="DefaultParagraphFont"/>
    <w:link w:val="Date"/>
    <w:uiPriority w:val="99"/>
    <w:rsid w:val="00BB6980"/>
    <w:rPr>
      <w:rFonts w:eastAsia="Times New Roman" w:cs="Times New Roman"/>
      <w:b/>
      <w:color w:val="1F355E"/>
      <w:sz w:val="32"/>
      <w:szCs w:val="32"/>
      <w:lang w:val="en-GB" w:eastAsia="de-DE"/>
    </w:rPr>
  </w:style>
  <w:style w:type="paragraph" w:styleId="BodyText">
    <w:name w:val="Body Text"/>
    <w:basedOn w:val="RSBodytext"/>
    <w:link w:val="BodyTextChar"/>
    <w:uiPriority w:val="99"/>
    <w:unhideWhenUsed/>
    <w:rsid w:val="00DC6B5A"/>
  </w:style>
  <w:style w:type="character" w:customStyle="1" w:styleId="BodyTextChar">
    <w:name w:val="Body Text Char"/>
    <w:basedOn w:val="DefaultParagraphFont"/>
    <w:link w:val="BodyText"/>
    <w:uiPriority w:val="99"/>
    <w:rsid w:val="00DC6B5A"/>
    <w:rPr>
      <w:rFonts w:ascii="Calibri" w:hAnsi="Calibri"/>
      <w:lang w:val="en-GB" w:eastAsia="de-DE"/>
    </w:rPr>
  </w:style>
  <w:style w:type="paragraph" w:customStyle="1" w:styleId="FirstParagraph">
    <w:name w:val="First Paragraph"/>
    <w:basedOn w:val="RSBodytext"/>
    <w:qFormat/>
    <w:rsid w:val="00DC6B5A"/>
    <w:pPr>
      <w:spacing w:before="360"/>
    </w:pPr>
  </w:style>
  <w:style w:type="paragraph" w:styleId="ListBullet">
    <w:name w:val="List Bullet"/>
    <w:basedOn w:val="RSBullets"/>
    <w:uiPriority w:val="99"/>
    <w:unhideWhenUsed/>
    <w:rsid w:val="00DC6B5A"/>
  </w:style>
  <w:style w:type="paragraph" w:styleId="FootnoteText">
    <w:name w:val="footnote text"/>
    <w:basedOn w:val="RSFootnotetext"/>
    <w:link w:val="FootnoteTextChar"/>
    <w:unhideWhenUsed/>
    <w:rsid w:val="00DC6B5A"/>
    <w:rPr>
      <w:szCs w:val="18"/>
    </w:rPr>
  </w:style>
  <w:style w:type="character" w:customStyle="1" w:styleId="FootnoteTextChar">
    <w:name w:val="Footnote Text Char"/>
    <w:basedOn w:val="DefaultParagraphFont"/>
    <w:link w:val="FootnoteText"/>
    <w:rsid w:val="00DC6B5A"/>
    <w:rPr>
      <w:rFonts w:eastAsia="Batang" w:cs="Times New Roman"/>
      <w:sz w:val="18"/>
      <w:szCs w:val="18"/>
      <w:lang w:val="en-GB" w:eastAsia="de-DE"/>
    </w:rPr>
  </w:style>
  <w:style w:type="paragraph" w:styleId="Quote">
    <w:name w:val="Quote"/>
    <w:basedOn w:val="RSQuote"/>
    <w:next w:val="Normal"/>
    <w:link w:val="QuoteChar"/>
    <w:uiPriority w:val="29"/>
    <w:rsid w:val="00DC6B5A"/>
  </w:style>
  <w:style w:type="character" w:customStyle="1" w:styleId="QuoteChar">
    <w:name w:val="Quote Char"/>
    <w:basedOn w:val="DefaultParagraphFont"/>
    <w:link w:val="Quote"/>
    <w:uiPriority w:val="29"/>
    <w:rsid w:val="00DC6B5A"/>
    <w:rPr>
      <w:rFonts w:ascii="Calibri" w:eastAsia="Times New Roman" w:hAnsi="Calibri" w:cs="Times New Roman"/>
      <w:i/>
      <w:szCs w:val="20"/>
      <w:lang w:val="en-GB"/>
    </w:rPr>
  </w:style>
  <w:style w:type="paragraph" w:customStyle="1" w:styleId="TableCaption">
    <w:name w:val="Table Caption"/>
    <w:basedOn w:val="RSTabletitle"/>
    <w:rsid w:val="00D960B7"/>
  </w:style>
  <w:style w:type="paragraph" w:styleId="Caption">
    <w:name w:val="caption"/>
    <w:basedOn w:val="Normal"/>
    <w:next w:val="Normal"/>
    <w:uiPriority w:val="35"/>
    <w:semiHidden/>
    <w:unhideWhenUsed/>
    <w:qFormat/>
    <w:rsid w:val="006D6DBF"/>
    <w:pPr>
      <w:spacing w:line="240" w:lineRule="auto"/>
    </w:pPr>
    <w:rPr>
      <w:i/>
      <w:iCs/>
      <w:color w:val="1F497D" w:themeColor="text2"/>
      <w:sz w:val="18"/>
      <w:szCs w:val="18"/>
    </w:rPr>
  </w:style>
  <w:style w:type="paragraph" w:customStyle="1" w:styleId="ImageCaption">
    <w:name w:val="Image Caption"/>
    <w:basedOn w:val="RSFiguretitle"/>
    <w:rsid w:val="00525B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126564">
      <w:bodyDiv w:val="1"/>
      <w:marLeft w:val="0"/>
      <w:marRight w:val="0"/>
      <w:marTop w:val="0"/>
      <w:marBottom w:val="0"/>
      <w:divBdr>
        <w:top w:val="none" w:sz="0" w:space="0" w:color="auto"/>
        <w:left w:val="none" w:sz="0" w:space="0" w:color="auto"/>
        <w:bottom w:val="none" w:sz="0" w:space="0" w:color="auto"/>
        <w:right w:val="none" w:sz="0" w:space="0" w:color="auto"/>
      </w:divBdr>
    </w:div>
    <w:div w:id="581524356">
      <w:bodyDiv w:val="1"/>
      <w:marLeft w:val="0"/>
      <w:marRight w:val="0"/>
      <w:marTop w:val="0"/>
      <w:marBottom w:val="0"/>
      <w:divBdr>
        <w:top w:val="none" w:sz="0" w:space="0" w:color="auto"/>
        <w:left w:val="none" w:sz="0" w:space="0" w:color="auto"/>
        <w:bottom w:val="none" w:sz="0" w:space="0" w:color="auto"/>
        <w:right w:val="none" w:sz="0" w:space="0" w:color="auto"/>
      </w:divBdr>
    </w:div>
    <w:div w:id="612442237">
      <w:bodyDiv w:val="1"/>
      <w:marLeft w:val="0"/>
      <w:marRight w:val="0"/>
      <w:marTop w:val="0"/>
      <w:marBottom w:val="0"/>
      <w:divBdr>
        <w:top w:val="none" w:sz="0" w:space="0" w:color="auto"/>
        <w:left w:val="none" w:sz="0" w:space="0" w:color="auto"/>
        <w:bottom w:val="none" w:sz="0" w:space="0" w:color="auto"/>
        <w:right w:val="none" w:sz="0" w:space="0" w:color="auto"/>
      </w:divBdr>
    </w:div>
    <w:div w:id="1470856774">
      <w:bodyDiv w:val="1"/>
      <w:marLeft w:val="0"/>
      <w:marRight w:val="0"/>
      <w:marTop w:val="0"/>
      <w:marBottom w:val="0"/>
      <w:divBdr>
        <w:top w:val="none" w:sz="0" w:space="0" w:color="auto"/>
        <w:left w:val="none" w:sz="0" w:space="0" w:color="auto"/>
        <w:bottom w:val="none" w:sz="0" w:space="0" w:color="auto"/>
        <w:right w:val="none" w:sz="0" w:space="0" w:color="auto"/>
      </w:divBdr>
    </w:div>
    <w:div w:id="1533303515">
      <w:bodyDiv w:val="1"/>
      <w:marLeft w:val="0"/>
      <w:marRight w:val="0"/>
      <w:marTop w:val="0"/>
      <w:marBottom w:val="0"/>
      <w:divBdr>
        <w:top w:val="none" w:sz="0" w:space="0" w:color="auto"/>
        <w:left w:val="none" w:sz="0" w:space="0" w:color="auto"/>
        <w:bottom w:val="none" w:sz="0" w:space="0" w:color="auto"/>
        <w:right w:val="none" w:sz="0" w:space="0" w:color="auto"/>
      </w:divBdr>
    </w:div>
    <w:div w:id="1995865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creativecommons.org/licenses/by/4.0/" TargetMode="External"/><Relationship Id="rId18" Type="http://schemas.openxmlformats.org/officeDocument/2006/relationships/header" Target="header3.xml"/><Relationship Id="rId26" Type="http://schemas.openxmlformats.org/officeDocument/2006/relationships/hyperlink" Target="http://dx.doi.org/" TargetMode="External"/><Relationship Id="rId3" Type="http://schemas.openxmlformats.org/officeDocument/2006/relationships/customXml" Target="../customXml/item3.xml"/><Relationship Id="rId21" Type="http://schemas.openxmlformats.org/officeDocument/2006/relationships/chart" Target="charts/chart1.xml"/><Relationship Id="rId7" Type="http://schemas.openxmlformats.org/officeDocument/2006/relationships/settings" Target="settings.xml"/><Relationship Id="rId12" Type="http://schemas.openxmlformats.org/officeDocument/2006/relationships/hyperlink" Target="https://doi.org/10.26504/" TargetMode="External"/><Relationship Id="rId17" Type="http://schemas.openxmlformats.org/officeDocument/2006/relationships/header" Target="header2.xml"/><Relationship Id="rId25" Type="http://schemas.openxmlformats.org/officeDocument/2006/relationships/hyperlink" Target="https://eur01.safelinks.protection.outlook.com/?url=https%3A%2F%2Fdoi.org%2F10.26504%2Frs170&amp;data=05%7C02%7CSarah.Burns%40esri.ie%7C84c91dbd22404808092408dc49c55887%7Ce93213ed66bb4e32ab96b6a7c74467a4%7C0%7C0%7C638466359154638245%7CUnknown%7CTWFpbGZsb3d8eyJWIjoiMC4wLjAwMDAiLCJQIjoiV2luMzIiLCJBTiI6Ik1haWwiLCJXVCI6Mn0%3D%7C0%7C%7C%7C&amp;sdata=RVPcV%2FW8G%2BMlacKZUTMePbX0sJDmMl0wa8y5y9r5z9U%3D&amp;reserved=0" TargetMode="External"/><Relationship Id="rId2" Type="http://schemas.openxmlformats.org/officeDocument/2006/relationships/customXml" Target="../customXml/item2.xml"/><Relationship Id="rId16" Type="http://schemas.openxmlformats.org/officeDocument/2006/relationships/hyperlink" Target="https://esriie.sharepoint.com/Publications/Forms/Social%20Media%20-%20Policies.aspx?newTargetListUrl=%2FPublications&amp;viewpath=%2FPublications%2FForms%2FAllItems%2Easpx&amp;FolderCTID=0x012000BBA94613C43DF2429E5C342C580EB8EC&amp;id=%2FPublications%2FPublications%2FTemplates%2C%20Exemplars%20%26%20Publication%20Covers%2FChart%20%26%20Graph%20Templates&amp;viewid=0d6b8179%2D27d5%2D4bfd%2D87ba%2D4e77686d6057" TargetMode="External"/><Relationship Id="rId20" Type="http://schemas.openxmlformats.org/officeDocument/2006/relationships/header" Target="header5.xml"/><Relationship Id="rId29"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esri.ie" TargetMode="External"/><Relationship Id="rId24" Type="http://schemas.openxmlformats.org/officeDocument/2006/relationships/hyperlink" Target="http://dx.doi.org/"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header" Target="header6.xml"/><Relationship Id="rId28" Type="http://schemas.openxmlformats.org/officeDocument/2006/relationships/hyperlink" Target="https://eur01.safelinks.protection.outlook.com/?url=https%3A%2F%2Fdoi.org%2F10.26504%2Frs170&amp;data=05%7C02%7CSarah.Burns%40esri.ie%7C84c91dbd22404808092408dc49c55887%7Ce93213ed66bb4e32ab96b6a7c74467a4%7C0%7C0%7C638466359154638245%7CUnknown%7CTWFpbGZsb3d8eyJWIjoiMC4wLjAwMDAiLCJQIjoiV2luMzIiLCJBTiI6Ik1haWwiLCJXVCI6Mn0%3D%7C0%7C%7C%7C&amp;sdata=RVPcV%2FW8G%2BMlacKZUTMePbX0sJDmMl0wa8y5y9r5z9U%3D&amp;reserved=0" TargetMode="External"/><Relationship Id="rId10" Type="http://schemas.openxmlformats.org/officeDocument/2006/relationships/endnotes" Target="endnotes.xml"/><Relationship Id="rId19" Type="http://schemas.openxmlformats.org/officeDocument/2006/relationships/header" Target="header4.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chart" Target="charts/chart2.xml"/><Relationship Id="rId27" Type="http://schemas.openxmlformats.org/officeDocument/2006/relationships/hyperlink" Target="https://doi.org/10.1016/j.euroecorev.2023.104634" TargetMode="External"/><Relationship Id="rId30" Type="http://schemas.openxmlformats.org/officeDocument/2006/relationships/header" Target="header8.xml"/></Relationships>
</file>

<file path=word/_rels/settings.xml.rels><?xml version="1.0" encoding="UTF-8" standalone="yes"?>
<Relationships xmlns="http://schemas.openxmlformats.org/package/2006/relationships"><Relationship Id="rId1" Type="http://schemas.openxmlformats.org/officeDocument/2006/relationships/attachedTemplate" Target="https://esriie.sharepoint.com/Office_Templates/Templates/ESRI%20Publications%20Templates/ESRI%20Research%20Series%20Exemplar%20June%202025.dotx"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file:///C:\Users\Anna\Documents\MEGA\esri\INTEGRATION%20MONITOR\Ammended%20IM%20charts%20-%20EU13%20issueFeb6th.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Anna\Documents\MEGA\esri\INTEGRATION%20MONITOR\IM%20Chapter%20one%20chart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3969218172949621"/>
          <c:y val="5.532816395111257E-2"/>
          <c:w val="0.63270852205421224"/>
          <c:h val="0.81982972508570839"/>
        </c:manualLayout>
      </c:layout>
      <c:barChart>
        <c:barDir val="col"/>
        <c:grouping val="stacked"/>
        <c:varyColors val="0"/>
        <c:ser>
          <c:idx val="0"/>
          <c:order val="0"/>
          <c:tx>
            <c:strRef>
              <c:f>'[Ammended IM charts - EU13 issueFeb6th.xlsx]Figure 1.3'!$B$29</c:f>
              <c:strCache>
                <c:ptCount val="1"/>
                <c:pt idx="0">
                  <c:v>Non-EU</c:v>
                </c:pt>
              </c:strCache>
            </c:strRef>
          </c:tx>
          <c:spPr>
            <a:solidFill>
              <a:srgbClr val="1F355E"/>
            </a:solidFill>
            <a:ln>
              <a:solidFill>
                <a:srgbClr val="1F355E"/>
              </a:solidFill>
            </a:ln>
          </c:spPr>
          <c:invertIfNegative val="0"/>
          <c:cat>
            <c:numRef>
              <c:f>'[Ammended IM charts - EU13 issueFeb6th.xlsx]Figure 1.3'!$C$28:$H$28</c:f>
              <c:numCache>
                <c:formatCode>General</c:formatCode>
                <c:ptCount val="6"/>
                <c:pt idx="0">
                  <c:v>2010</c:v>
                </c:pt>
                <c:pt idx="1">
                  <c:v>2011</c:v>
                </c:pt>
                <c:pt idx="2">
                  <c:v>2012</c:v>
                </c:pt>
                <c:pt idx="3">
                  <c:v>2013</c:v>
                </c:pt>
                <c:pt idx="4">
                  <c:v>2014</c:v>
                </c:pt>
                <c:pt idx="5">
                  <c:v>2015</c:v>
                </c:pt>
              </c:numCache>
            </c:numRef>
          </c:cat>
          <c:val>
            <c:numRef>
              <c:f>'[Ammended IM charts - EU13 issueFeb6th.xlsx]Figure 1.3'!$C$29:$H$29</c:f>
              <c:numCache>
                <c:formatCode>_-* #,##0_-;\-* #,##0_-;_-* "-"??_-;_-@_-</c:formatCode>
                <c:ptCount val="6"/>
                <c:pt idx="0">
                  <c:v>6000</c:v>
                </c:pt>
                <c:pt idx="1">
                  <c:v>12400</c:v>
                </c:pt>
                <c:pt idx="2">
                  <c:v>12400</c:v>
                </c:pt>
                <c:pt idx="3">
                  <c:v>17100</c:v>
                </c:pt>
                <c:pt idx="4">
                  <c:v>25500</c:v>
                </c:pt>
                <c:pt idx="5">
                  <c:v>30400</c:v>
                </c:pt>
              </c:numCache>
            </c:numRef>
          </c:val>
          <c:extLst>
            <c:ext xmlns:c16="http://schemas.microsoft.com/office/drawing/2014/chart" uri="{C3380CC4-5D6E-409C-BE32-E72D297353CC}">
              <c16:uniqueId val="{00000000-96E3-44EE-9695-B094AC079448}"/>
            </c:ext>
          </c:extLst>
        </c:ser>
        <c:ser>
          <c:idx val="1"/>
          <c:order val="1"/>
          <c:tx>
            <c:strRef>
              <c:f>'[Ammended IM charts - EU13 issueFeb6th.xlsx]Figure 1.3'!$B$30</c:f>
              <c:strCache>
                <c:ptCount val="1"/>
                <c:pt idx="0">
                  <c:v>EU15 Excl. Irl, UK</c:v>
                </c:pt>
              </c:strCache>
            </c:strRef>
          </c:tx>
          <c:spPr>
            <a:pattFill prst="ltHorz">
              <a:fgClr>
                <a:schemeClr val="accent1">
                  <a:lumMod val="50000"/>
                </a:schemeClr>
              </a:fgClr>
              <a:bgClr>
                <a:schemeClr val="accent1">
                  <a:lumMod val="60000"/>
                  <a:lumOff val="40000"/>
                </a:schemeClr>
              </a:bgClr>
            </a:pattFill>
            <a:ln>
              <a:solidFill>
                <a:schemeClr val="accent1">
                  <a:lumMod val="40000"/>
                  <a:lumOff val="60000"/>
                </a:schemeClr>
              </a:solidFill>
            </a:ln>
          </c:spPr>
          <c:invertIfNegative val="0"/>
          <c:cat>
            <c:numRef>
              <c:f>'[Ammended IM charts - EU13 issueFeb6th.xlsx]Figure 1.3'!$C$28:$H$28</c:f>
              <c:numCache>
                <c:formatCode>General</c:formatCode>
                <c:ptCount val="6"/>
                <c:pt idx="0">
                  <c:v>2010</c:v>
                </c:pt>
                <c:pt idx="1">
                  <c:v>2011</c:v>
                </c:pt>
                <c:pt idx="2">
                  <c:v>2012</c:v>
                </c:pt>
                <c:pt idx="3">
                  <c:v>2013</c:v>
                </c:pt>
                <c:pt idx="4">
                  <c:v>2014</c:v>
                </c:pt>
                <c:pt idx="5">
                  <c:v>2015</c:v>
                </c:pt>
              </c:numCache>
            </c:numRef>
          </c:cat>
          <c:val>
            <c:numRef>
              <c:f>'[Ammended IM charts - EU13 issueFeb6th.xlsx]Figure 1.3'!$C$30:$H$30</c:f>
              <c:numCache>
                <c:formatCode>_-* #,##0_-;\-* #,##0_-;_-* "-"??_-;_-@_-</c:formatCode>
                <c:ptCount val="6"/>
                <c:pt idx="0">
                  <c:v>6200</c:v>
                </c:pt>
                <c:pt idx="1">
                  <c:v>7100</c:v>
                </c:pt>
                <c:pt idx="2">
                  <c:v>7200</c:v>
                </c:pt>
                <c:pt idx="3">
                  <c:v>7400</c:v>
                </c:pt>
                <c:pt idx="4">
                  <c:v>8700</c:v>
                </c:pt>
                <c:pt idx="5">
                  <c:v>8900</c:v>
                </c:pt>
              </c:numCache>
            </c:numRef>
          </c:val>
          <c:extLst>
            <c:ext xmlns:c16="http://schemas.microsoft.com/office/drawing/2014/chart" uri="{C3380CC4-5D6E-409C-BE32-E72D297353CC}">
              <c16:uniqueId val="{00000001-96E3-44EE-9695-B094AC079448}"/>
            </c:ext>
          </c:extLst>
        </c:ser>
        <c:ser>
          <c:idx val="2"/>
          <c:order val="2"/>
          <c:tx>
            <c:strRef>
              <c:f>'[Ammended IM charts - EU13 issueFeb6th.xlsx]Figure 1.3'!$B$31</c:f>
              <c:strCache>
                <c:ptCount val="1"/>
                <c:pt idx="0">
                  <c:v>EU15-28</c:v>
                </c:pt>
              </c:strCache>
            </c:strRef>
          </c:tx>
          <c:spPr>
            <a:solidFill>
              <a:schemeClr val="accent1">
                <a:lumMod val="20000"/>
                <a:lumOff val="80000"/>
              </a:schemeClr>
            </a:solidFill>
            <a:ln>
              <a:solidFill>
                <a:schemeClr val="accent1">
                  <a:lumMod val="60000"/>
                  <a:lumOff val="40000"/>
                </a:schemeClr>
              </a:solidFill>
            </a:ln>
          </c:spPr>
          <c:invertIfNegative val="0"/>
          <c:cat>
            <c:numRef>
              <c:f>'[Ammended IM charts - EU13 issueFeb6th.xlsx]Figure 1.3'!$C$28:$H$28</c:f>
              <c:numCache>
                <c:formatCode>General</c:formatCode>
                <c:ptCount val="6"/>
                <c:pt idx="0">
                  <c:v>2010</c:v>
                </c:pt>
                <c:pt idx="1">
                  <c:v>2011</c:v>
                </c:pt>
                <c:pt idx="2">
                  <c:v>2012</c:v>
                </c:pt>
                <c:pt idx="3">
                  <c:v>2013</c:v>
                </c:pt>
                <c:pt idx="4">
                  <c:v>2014</c:v>
                </c:pt>
                <c:pt idx="5">
                  <c:v>2015</c:v>
                </c:pt>
              </c:numCache>
            </c:numRef>
          </c:cat>
          <c:val>
            <c:numRef>
              <c:f>'[Ammended IM charts - EU13 issueFeb6th.xlsx]Figure 1.3'!$C$31:$H$31</c:f>
              <c:numCache>
                <c:formatCode>_-* #,##0_-;\-* #,##0_-;_-* "-"??_-;_-@_-</c:formatCode>
                <c:ptCount val="6"/>
                <c:pt idx="0">
                  <c:v>9300</c:v>
                </c:pt>
                <c:pt idx="1">
                  <c:v>10100</c:v>
                </c:pt>
                <c:pt idx="2">
                  <c:v>10400</c:v>
                </c:pt>
                <c:pt idx="3">
                  <c:v>10900</c:v>
                </c:pt>
                <c:pt idx="4">
                  <c:v>10000</c:v>
                </c:pt>
                <c:pt idx="5">
                  <c:v>12800</c:v>
                </c:pt>
              </c:numCache>
            </c:numRef>
          </c:val>
          <c:extLst>
            <c:ext xmlns:c16="http://schemas.microsoft.com/office/drawing/2014/chart" uri="{C3380CC4-5D6E-409C-BE32-E72D297353CC}">
              <c16:uniqueId val="{00000002-96E3-44EE-9695-B094AC079448}"/>
            </c:ext>
          </c:extLst>
        </c:ser>
        <c:ser>
          <c:idx val="3"/>
          <c:order val="3"/>
          <c:tx>
            <c:strRef>
              <c:f>'[Ammended IM charts - EU13 issueFeb6th.xlsx]Figure 1.3'!$B$32</c:f>
              <c:strCache>
                <c:ptCount val="1"/>
                <c:pt idx="0">
                  <c:v>UK</c:v>
                </c:pt>
              </c:strCache>
            </c:strRef>
          </c:tx>
          <c:spPr>
            <a:pattFill prst="ltVert">
              <a:fgClr>
                <a:srgbClr val="1F355E"/>
              </a:fgClr>
              <a:bgClr>
                <a:schemeClr val="accent1">
                  <a:lumMod val="40000"/>
                  <a:lumOff val="60000"/>
                </a:schemeClr>
              </a:bgClr>
            </a:pattFill>
            <a:ln>
              <a:solidFill>
                <a:schemeClr val="accent1">
                  <a:lumMod val="40000"/>
                  <a:lumOff val="60000"/>
                </a:schemeClr>
              </a:solidFill>
            </a:ln>
          </c:spPr>
          <c:invertIfNegative val="0"/>
          <c:cat>
            <c:numRef>
              <c:f>'[Ammended IM charts - EU13 issueFeb6th.xlsx]Figure 1.3'!$C$28:$H$28</c:f>
              <c:numCache>
                <c:formatCode>General</c:formatCode>
                <c:ptCount val="6"/>
                <c:pt idx="0">
                  <c:v>2010</c:v>
                </c:pt>
                <c:pt idx="1">
                  <c:v>2011</c:v>
                </c:pt>
                <c:pt idx="2">
                  <c:v>2012</c:v>
                </c:pt>
                <c:pt idx="3">
                  <c:v>2013</c:v>
                </c:pt>
                <c:pt idx="4">
                  <c:v>2014</c:v>
                </c:pt>
                <c:pt idx="5">
                  <c:v>2015</c:v>
                </c:pt>
              </c:numCache>
            </c:numRef>
          </c:cat>
          <c:val>
            <c:numRef>
              <c:f>'[Ammended IM charts - EU13 issueFeb6th.xlsx]Figure 1.3'!$C$32:$H$32</c:f>
              <c:numCache>
                <c:formatCode>_-* #,##0_-;\-* #,##0_-;_-* "-"??_-;_-@_-</c:formatCode>
                <c:ptCount val="6"/>
                <c:pt idx="0">
                  <c:v>2500</c:v>
                </c:pt>
                <c:pt idx="1">
                  <c:v>4100</c:v>
                </c:pt>
                <c:pt idx="2">
                  <c:v>2200</c:v>
                </c:pt>
                <c:pt idx="3">
                  <c:v>4900</c:v>
                </c:pt>
                <c:pt idx="4">
                  <c:v>4900</c:v>
                </c:pt>
                <c:pt idx="5">
                  <c:v>5000</c:v>
                </c:pt>
              </c:numCache>
            </c:numRef>
          </c:val>
          <c:extLst>
            <c:ext xmlns:c16="http://schemas.microsoft.com/office/drawing/2014/chart" uri="{C3380CC4-5D6E-409C-BE32-E72D297353CC}">
              <c16:uniqueId val="{00000003-96E3-44EE-9695-B094AC079448}"/>
            </c:ext>
          </c:extLst>
        </c:ser>
        <c:ser>
          <c:idx val="4"/>
          <c:order val="4"/>
          <c:tx>
            <c:strRef>
              <c:f>'[Ammended IM charts - EU13 issueFeb6th.xlsx]Figure 1.3'!$B$33</c:f>
              <c:strCache>
                <c:ptCount val="1"/>
                <c:pt idx="0">
                  <c:v>Irish</c:v>
                </c:pt>
              </c:strCache>
            </c:strRef>
          </c:tx>
          <c:spPr>
            <a:pattFill prst="pct5">
              <a:fgClr>
                <a:schemeClr val="accent1">
                  <a:lumMod val="20000"/>
                  <a:lumOff val="80000"/>
                </a:schemeClr>
              </a:fgClr>
              <a:bgClr>
                <a:srgbClr val="1F355E"/>
              </a:bgClr>
            </a:pattFill>
            <a:ln>
              <a:solidFill>
                <a:srgbClr val="1F355E"/>
              </a:solidFill>
            </a:ln>
          </c:spPr>
          <c:invertIfNegative val="0"/>
          <c:cat>
            <c:numRef>
              <c:f>'[Ammended IM charts - EU13 issueFeb6th.xlsx]Figure 1.3'!$C$28:$H$28</c:f>
              <c:numCache>
                <c:formatCode>General</c:formatCode>
                <c:ptCount val="6"/>
                <c:pt idx="0">
                  <c:v>2010</c:v>
                </c:pt>
                <c:pt idx="1">
                  <c:v>2011</c:v>
                </c:pt>
                <c:pt idx="2">
                  <c:v>2012</c:v>
                </c:pt>
                <c:pt idx="3">
                  <c:v>2013</c:v>
                </c:pt>
                <c:pt idx="4">
                  <c:v>2014</c:v>
                </c:pt>
                <c:pt idx="5">
                  <c:v>2015</c:v>
                </c:pt>
              </c:numCache>
            </c:numRef>
          </c:cat>
          <c:val>
            <c:numRef>
              <c:f>'[Ammended IM charts - EU13 issueFeb6th.xlsx]Figure 1.3'!$C$33:$H$33</c:f>
              <c:numCache>
                <c:formatCode>_-* #,##0_-;\-* #,##0_-;_-* "-"??_-;_-@_-</c:formatCode>
                <c:ptCount val="6"/>
                <c:pt idx="0">
                  <c:v>17900</c:v>
                </c:pt>
                <c:pt idx="1">
                  <c:v>19600</c:v>
                </c:pt>
                <c:pt idx="2">
                  <c:v>20600</c:v>
                </c:pt>
                <c:pt idx="3">
                  <c:v>15700</c:v>
                </c:pt>
                <c:pt idx="4">
                  <c:v>11600</c:v>
                </c:pt>
                <c:pt idx="5">
                  <c:v>12100</c:v>
                </c:pt>
              </c:numCache>
            </c:numRef>
          </c:val>
          <c:extLst>
            <c:ext xmlns:c16="http://schemas.microsoft.com/office/drawing/2014/chart" uri="{C3380CC4-5D6E-409C-BE32-E72D297353CC}">
              <c16:uniqueId val="{00000004-96E3-44EE-9695-B094AC079448}"/>
            </c:ext>
          </c:extLst>
        </c:ser>
        <c:dLbls>
          <c:showLegendKey val="0"/>
          <c:showVal val="0"/>
          <c:showCatName val="0"/>
          <c:showSerName val="0"/>
          <c:showPercent val="0"/>
          <c:showBubbleSize val="0"/>
        </c:dLbls>
        <c:gapWidth val="150"/>
        <c:overlap val="100"/>
        <c:axId val="59029376"/>
        <c:axId val="59030912"/>
      </c:barChart>
      <c:catAx>
        <c:axId val="59029376"/>
        <c:scaling>
          <c:orientation val="minMax"/>
        </c:scaling>
        <c:delete val="0"/>
        <c:axPos val="b"/>
        <c:numFmt formatCode="General" sourceLinked="1"/>
        <c:majorTickMark val="out"/>
        <c:minorTickMark val="none"/>
        <c:tickLblPos val="nextTo"/>
        <c:crossAx val="59030912"/>
        <c:crosses val="autoZero"/>
        <c:auto val="1"/>
        <c:lblAlgn val="ctr"/>
        <c:lblOffset val="100"/>
        <c:noMultiLvlLbl val="0"/>
      </c:catAx>
      <c:valAx>
        <c:axId val="59030912"/>
        <c:scaling>
          <c:orientation val="minMax"/>
        </c:scaling>
        <c:delete val="0"/>
        <c:axPos val="l"/>
        <c:majorGridlines/>
        <c:numFmt formatCode="_-* #,##0_-;\-* #,##0_-;_-* &quot;-&quot;??_-;_-@_-" sourceLinked="1"/>
        <c:majorTickMark val="out"/>
        <c:minorTickMark val="none"/>
        <c:tickLblPos val="nextTo"/>
        <c:crossAx val="59029376"/>
        <c:crosses val="autoZero"/>
        <c:crossBetween val="between"/>
      </c:valAx>
    </c:plotArea>
    <c:legend>
      <c:legendPos val="r"/>
      <c:overlay val="0"/>
    </c:legend>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7.5433889405197171E-2"/>
          <c:y val="5.2869141357330333E-2"/>
          <c:w val="0.90019387874910606"/>
          <c:h val="0.91807124109486316"/>
        </c:manualLayout>
      </c:layout>
      <c:lineChart>
        <c:grouping val="standard"/>
        <c:varyColors val="0"/>
        <c:ser>
          <c:idx val="0"/>
          <c:order val="0"/>
          <c:tx>
            <c:strRef>
              <c:f>'C:\Integration Monitor\2016 MONITOR\CHAPTERS\CHPT 1\Older Drafts\[Population and migration estimates CSO.xlsx]Sheet2'!$B$2</c:f>
              <c:strCache>
                <c:ptCount val="1"/>
                <c:pt idx="0">
                  <c:v>Emigrants</c:v>
                </c:pt>
              </c:strCache>
            </c:strRef>
          </c:tx>
          <c:spPr>
            <a:ln>
              <a:solidFill>
                <a:srgbClr val="1F355E"/>
              </a:solidFill>
              <a:prstDash val="dash"/>
            </a:ln>
          </c:spPr>
          <c:marker>
            <c:symbol val="none"/>
          </c:marker>
          <c:cat>
            <c:numRef>
              <c:f>'C:\Integration Monitor\2016 MONITOR\CHAPTERS\CHPT 1\Older Drafts\[Population and migration estimates CSO.xlsx]Sheet2'!$A$3:$A$31</c:f>
              <c:numCache>
                <c:formatCode>General</c:formatCode>
                <c:ptCount val="29"/>
                <c:pt idx="0">
                  <c:v>1987</c:v>
                </c:pt>
                <c:pt idx="1">
                  <c:v>1988</c:v>
                </c:pt>
                <c:pt idx="2">
                  <c:v>1989</c:v>
                </c:pt>
                <c:pt idx="3">
                  <c:v>1990</c:v>
                </c:pt>
                <c:pt idx="4">
                  <c:v>1991</c:v>
                </c:pt>
                <c:pt idx="5">
                  <c:v>1992</c:v>
                </c:pt>
                <c:pt idx="6">
                  <c:v>1993</c:v>
                </c:pt>
                <c:pt idx="7">
                  <c:v>1994</c:v>
                </c:pt>
                <c:pt idx="8">
                  <c:v>1995</c:v>
                </c:pt>
                <c:pt idx="9">
                  <c:v>1996</c:v>
                </c:pt>
                <c:pt idx="10">
                  <c:v>1997</c:v>
                </c:pt>
                <c:pt idx="11">
                  <c:v>1998</c:v>
                </c:pt>
                <c:pt idx="12">
                  <c:v>1999</c:v>
                </c:pt>
                <c:pt idx="13">
                  <c:v>2000</c:v>
                </c:pt>
                <c:pt idx="14">
                  <c:v>2001</c:v>
                </c:pt>
                <c:pt idx="15">
                  <c:v>2002</c:v>
                </c:pt>
                <c:pt idx="16">
                  <c:v>2003</c:v>
                </c:pt>
                <c:pt idx="17">
                  <c:v>2004</c:v>
                </c:pt>
                <c:pt idx="18">
                  <c:v>2005</c:v>
                </c:pt>
                <c:pt idx="19">
                  <c:v>2006</c:v>
                </c:pt>
                <c:pt idx="20">
                  <c:v>2007</c:v>
                </c:pt>
                <c:pt idx="21">
                  <c:v>2008</c:v>
                </c:pt>
                <c:pt idx="22">
                  <c:v>2009</c:v>
                </c:pt>
                <c:pt idx="23">
                  <c:v>2010</c:v>
                </c:pt>
                <c:pt idx="24">
                  <c:v>2011</c:v>
                </c:pt>
                <c:pt idx="25">
                  <c:v>2012</c:v>
                </c:pt>
                <c:pt idx="26">
                  <c:v>2013</c:v>
                </c:pt>
                <c:pt idx="27">
                  <c:v>2014</c:v>
                </c:pt>
                <c:pt idx="28">
                  <c:v>2015</c:v>
                </c:pt>
              </c:numCache>
            </c:numRef>
          </c:cat>
          <c:val>
            <c:numRef>
              <c:f>'C:\Integration Monitor\2016 MONITOR\CHAPTERS\CHPT 1\Older Drafts\[Population and migration estimates CSO.xlsx]Sheet2'!$B$3:$B$31</c:f>
              <c:numCache>
                <c:formatCode>General</c:formatCode>
                <c:ptCount val="29"/>
                <c:pt idx="0">
                  <c:v>40.200000000000003</c:v>
                </c:pt>
                <c:pt idx="1">
                  <c:v>61.1</c:v>
                </c:pt>
                <c:pt idx="2">
                  <c:v>70.599999999999994</c:v>
                </c:pt>
                <c:pt idx="3">
                  <c:v>56.3</c:v>
                </c:pt>
                <c:pt idx="4">
                  <c:v>35.299999999999997</c:v>
                </c:pt>
                <c:pt idx="5">
                  <c:v>33.4</c:v>
                </c:pt>
                <c:pt idx="6">
                  <c:v>35.1</c:v>
                </c:pt>
                <c:pt idx="7">
                  <c:v>34.799999999999997</c:v>
                </c:pt>
                <c:pt idx="8">
                  <c:v>33.1</c:v>
                </c:pt>
                <c:pt idx="9">
                  <c:v>31.2</c:v>
                </c:pt>
                <c:pt idx="10">
                  <c:v>25.3</c:v>
                </c:pt>
                <c:pt idx="11">
                  <c:v>28.6</c:v>
                </c:pt>
                <c:pt idx="12">
                  <c:v>31.5</c:v>
                </c:pt>
                <c:pt idx="13">
                  <c:v>26.6</c:v>
                </c:pt>
                <c:pt idx="14">
                  <c:v>26.2</c:v>
                </c:pt>
                <c:pt idx="15">
                  <c:v>25.6</c:v>
                </c:pt>
                <c:pt idx="16">
                  <c:v>29.3</c:v>
                </c:pt>
                <c:pt idx="17">
                  <c:v>26.5</c:v>
                </c:pt>
                <c:pt idx="18">
                  <c:v>29.4</c:v>
                </c:pt>
                <c:pt idx="19">
                  <c:v>36</c:v>
                </c:pt>
                <c:pt idx="20">
                  <c:v>46.3</c:v>
                </c:pt>
                <c:pt idx="21">
                  <c:v>49.2</c:v>
                </c:pt>
                <c:pt idx="22">
                  <c:v>72</c:v>
                </c:pt>
                <c:pt idx="23">
                  <c:v>69.2</c:v>
                </c:pt>
                <c:pt idx="24">
                  <c:v>80.599999999999994</c:v>
                </c:pt>
                <c:pt idx="25">
                  <c:v>87.1</c:v>
                </c:pt>
                <c:pt idx="26">
                  <c:v>89</c:v>
                </c:pt>
                <c:pt idx="27">
                  <c:v>81.900000000000006</c:v>
                </c:pt>
                <c:pt idx="28">
                  <c:v>80.900000000000006</c:v>
                </c:pt>
              </c:numCache>
            </c:numRef>
          </c:val>
          <c:smooth val="0"/>
          <c:extLst>
            <c:ext xmlns:c16="http://schemas.microsoft.com/office/drawing/2014/chart" uri="{C3380CC4-5D6E-409C-BE32-E72D297353CC}">
              <c16:uniqueId val="{00000000-BEEC-407A-9871-347965347B74}"/>
            </c:ext>
          </c:extLst>
        </c:ser>
        <c:ser>
          <c:idx val="1"/>
          <c:order val="1"/>
          <c:tx>
            <c:strRef>
              <c:f>'C:\Integration Monitor\2016 MONITOR\CHAPTERS\CHPT 1\Older Drafts\[Population and migration estimates CSO.xlsx]Sheet2'!$C$2</c:f>
              <c:strCache>
                <c:ptCount val="1"/>
                <c:pt idx="0">
                  <c:v>Immigrants</c:v>
                </c:pt>
              </c:strCache>
            </c:strRef>
          </c:tx>
          <c:spPr>
            <a:ln>
              <a:solidFill>
                <a:srgbClr val="1F355E"/>
              </a:solidFill>
            </a:ln>
          </c:spPr>
          <c:marker>
            <c:symbol val="none"/>
          </c:marker>
          <c:cat>
            <c:numRef>
              <c:f>'C:\Integration Monitor\2016 MONITOR\CHAPTERS\CHPT 1\Older Drafts\[Population and migration estimates CSO.xlsx]Sheet2'!$A$3:$A$31</c:f>
              <c:numCache>
                <c:formatCode>General</c:formatCode>
                <c:ptCount val="29"/>
                <c:pt idx="0">
                  <c:v>1987</c:v>
                </c:pt>
                <c:pt idx="1">
                  <c:v>1988</c:v>
                </c:pt>
                <c:pt idx="2">
                  <c:v>1989</c:v>
                </c:pt>
                <c:pt idx="3">
                  <c:v>1990</c:v>
                </c:pt>
                <c:pt idx="4">
                  <c:v>1991</c:v>
                </c:pt>
                <c:pt idx="5">
                  <c:v>1992</c:v>
                </c:pt>
                <c:pt idx="6">
                  <c:v>1993</c:v>
                </c:pt>
                <c:pt idx="7">
                  <c:v>1994</c:v>
                </c:pt>
                <c:pt idx="8">
                  <c:v>1995</c:v>
                </c:pt>
                <c:pt idx="9">
                  <c:v>1996</c:v>
                </c:pt>
                <c:pt idx="10">
                  <c:v>1997</c:v>
                </c:pt>
                <c:pt idx="11">
                  <c:v>1998</c:v>
                </c:pt>
                <c:pt idx="12">
                  <c:v>1999</c:v>
                </c:pt>
                <c:pt idx="13">
                  <c:v>2000</c:v>
                </c:pt>
                <c:pt idx="14">
                  <c:v>2001</c:v>
                </c:pt>
                <c:pt idx="15">
                  <c:v>2002</c:v>
                </c:pt>
                <c:pt idx="16">
                  <c:v>2003</c:v>
                </c:pt>
                <c:pt idx="17">
                  <c:v>2004</c:v>
                </c:pt>
                <c:pt idx="18">
                  <c:v>2005</c:v>
                </c:pt>
                <c:pt idx="19">
                  <c:v>2006</c:v>
                </c:pt>
                <c:pt idx="20">
                  <c:v>2007</c:v>
                </c:pt>
                <c:pt idx="21">
                  <c:v>2008</c:v>
                </c:pt>
                <c:pt idx="22">
                  <c:v>2009</c:v>
                </c:pt>
                <c:pt idx="23">
                  <c:v>2010</c:v>
                </c:pt>
                <c:pt idx="24">
                  <c:v>2011</c:v>
                </c:pt>
                <c:pt idx="25">
                  <c:v>2012</c:v>
                </c:pt>
                <c:pt idx="26">
                  <c:v>2013</c:v>
                </c:pt>
                <c:pt idx="27">
                  <c:v>2014</c:v>
                </c:pt>
                <c:pt idx="28">
                  <c:v>2015</c:v>
                </c:pt>
              </c:numCache>
            </c:numRef>
          </c:cat>
          <c:val>
            <c:numRef>
              <c:f>'C:\Integration Monitor\2016 MONITOR\CHAPTERS\CHPT 1\Older Drafts\[Population and migration estimates CSO.xlsx]Sheet2'!$C$3:$C$31</c:f>
              <c:numCache>
                <c:formatCode>General</c:formatCode>
                <c:ptCount val="29"/>
                <c:pt idx="0">
                  <c:v>17.2</c:v>
                </c:pt>
                <c:pt idx="1">
                  <c:v>19.2</c:v>
                </c:pt>
                <c:pt idx="2">
                  <c:v>26.7</c:v>
                </c:pt>
                <c:pt idx="3">
                  <c:v>33.299999999999997</c:v>
                </c:pt>
                <c:pt idx="4">
                  <c:v>33.299999999999997</c:v>
                </c:pt>
                <c:pt idx="5">
                  <c:v>40.700000000000003</c:v>
                </c:pt>
                <c:pt idx="6">
                  <c:v>34.700000000000003</c:v>
                </c:pt>
                <c:pt idx="7">
                  <c:v>30.1</c:v>
                </c:pt>
                <c:pt idx="8">
                  <c:v>31.2</c:v>
                </c:pt>
                <c:pt idx="9">
                  <c:v>39.200000000000003</c:v>
                </c:pt>
                <c:pt idx="10">
                  <c:v>44.5</c:v>
                </c:pt>
                <c:pt idx="11">
                  <c:v>46</c:v>
                </c:pt>
                <c:pt idx="12">
                  <c:v>48.9</c:v>
                </c:pt>
                <c:pt idx="13">
                  <c:v>52.6</c:v>
                </c:pt>
                <c:pt idx="14">
                  <c:v>59</c:v>
                </c:pt>
                <c:pt idx="15">
                  <c:v>66.900000000000006</c:v>
                </c:pt>
                <c:pt idx="16">
                  <c:v>60</c:v>
                </c:pt>
                <c:pt idx="17">
                  <c:v>58.5</c:v>
                </c:pt>
                <c:pt idx="18">
                  <c:v>84.6</c:v>
                </c:pt>
                <c:pt idx="19">
                  <c:v>107.8</c:v>
                </c:pt>
                <c:pt idx="20">
                  <c:v>151.1</c:v>
                </c:pt>
                <c:pt idx="21">
                  <c:v>113.5</c:v>
                </c:pt>
                <c:pt idx="22">
                  <c:v>73.7</c:v>
                </c:pt>
                <c:pt idx="23">
                  <c:v>41.8</c:v>
                </c:pt>
                <c:pt idx="24">
                  <c:v>53.3</c:v>
                </c:pt>
                <c:pt idx="25">
                  <c:v>52.7</c:v>
                </c:pt>
                <c:pt idx="26">
                  <c:v>55.9</c:v>
                </c:pt>
                <c:pt idx="27">
                  <c:v>60.9</c:v>
                </c:pt>
                <c:pt idx="28">
                  <c:v>69.3</c:v>
                </c:pt>
              </c:numCache>
            </c:numRef>
          </c:val>
          <c:smooth val="0"/>
          <c:extLst>
            <c:ext xmlns:c16="http://schemas.microsoft.com/office/drawing/2014/chart" uri="{C3380CC4-5D6E-409C-BE32-E72D297353CC}">
              <c16:uniqueId val="{00000001-BEEC-407A-9871-347965347B74}"/>
            </c:ext>
          </c:extLst>
        </c:ser>
        <c:ser>
          <c:idx val="2"/>
          <c:order val="2"/>
          <c:tx>
            <c:strRef>
              <c:f>'C:\Integration Monitor\2016 MONITOR\CHAPTERS\CHPT 1\Older Drafts\[Population and migration estimates CSO.xlsx]Sheet2'!$D$2</c:f>
              <c:strCache>
                <c:ptCount val="1"/>
                <c:pt idx="0">
                  <c:v>Net migration</c:v>
                </c:pt>
              </c:strCache>
            </c:strRef>
          </c:tx>
          <c:spPr>
            <a:ln>
              <a:solidFill>
                <a:schemeClr val="accent1">
                  <a:lumMod val="60000"/>
                  <a:lumOff val="40000"/>
                </a:schemeClr>
              </a:solidFill>
              <a:prstDash val="solid"/>
            </a:ln>
          </c:spPr>
          <c:marker>
            <c:symbol val="none"/>
          </c:marker>
          <c:cat>
            <c:numRef>
              <c:f>'C:\Integration Monitor\2016 MONITOR\CHAPTERS\CHPT 1\Older Drafts\[Population and migration estimates CSO.xlsx]Sheet2'!$A$3:$A$31</c:f>
              <c:numCache>
                <c:formatCode>General</c:formatCode>
                <c:ptCount val="29"/>
                <c:pt idx="0">
                  <c:v>1987</c:v>
                </c:pt>
                <c:pt idx="1">
                  <c:v>1988</c:v>
                </c:pt>
                <c:pt idx="2">
                  <c:v>1989</c:v>
                </c:pt>
                <c:pt idx="3">
                  <c:v>1990</c:v>
                </c:pt>
                <c:pt idx="4">
                  <c:v>1991</c:v>
                </c:pt>
                <c:pt idx="5">
                  <c:v>1992</c:v>
                </c:pt>
                <c:pt idx="6">
                  <c:v>1993</c:v>
                </c:pt>
                <c:pt idx="7">
                  <c:v>1994</c:v>
                </c:pt>
                <c:pt idx="8">
                  <c:v>1995</c:v>
                </c:pt>
                <c:pt idx="9">
                  <c:v>1996</c:v>
                </c:pt>
                <c:pt idx="10">
                  <c:v>1997</c:v>
                </c:pt>
                <c:pt idx="11">
                  <c:v>1998</c:v>
                </c:pt>
                <c:pt idx="12">
                  <c:v>1999</c:v>
                </c:pt>
                <c:pt idx="13">
                  <c:v>2000</c:v>
                </c:pt>
                <c:pt idx="14">
                  <c:v>2001</c:v>
                </c:pt>
                <c:pt idx="15">
                  <c:v>2002</c:v>
                </c:pt>
                <c:pt idx="16">
                  <c:v>2003</c:v>
                </c:pt>
                <c:pt idx="17">
                  <c:v>2004</c:v>
                </c:pt>
                <c:pt idx="18">
                  <c:v>2005</c:v>
                </c:pt>
                <c:pt idx="19">
                  <c:v>2006</c:v>
                </c:pt>
                <c:pt idx="20">
                  <c:v>2007</c:v>
                </c:pt>
                <c:pt idx="21">
                  <c:v>2008</c:v>
                </c:pt>
                <c:pt idx="22">
                  <c:v>2009</c:v>
                </c:pt>
                <c:pt idx="23">
                  <c:v>2010</c:v>
                </c:pt>
                <c:pt idx="24">
                  <c:v>2011</c:v>
                </c:pt>
                <c:pt idx="25">
                  <c:v>2012</c:v>
                </c:pt>
                <c:pt idx="26">
                  <c:v>2013</c:v>
                </c:pt>
                <c:pt idx="27">
                  <c:v>2014</c:v>
                </c:pt>
                <c:pt idx="28">
                  <c:v>2015</c:v>
                </c:pt>
              </c:numCache>
            </c:numRef>
          </c:cat>
          <c:val>
            <c:numRef>
              <c:f>'C:\Integration Monitor\2016 MONITOR\CHAPTERS\CHPT 1\Older Drafts\[Population and migration estimates CSO.xlsx]Sheet2'!$D$3:$D$31</c:f>
              <c:numCache>
                <c:formatCode>General</c:formatCode>
                <c:ptCount val="29"/>
                <c:pt idx="0">
                  <c:v>-23.000000000000004</c:v>
                </c:pt>
                <c:pt idx="1">
                  <c:v>-41.900000000000006</c:v>
                </c:pt>
                <c:pt idx="2">
                  <c:v>-43.899999999999991</c:v>
                </c:pt>
                <c:pt idx="3">
                  <c:v>-23</c:v>
                </c:pt>
                <c:pt idx="4">
                  <c:v>-2</c:v>
                </c:pt>
                <c:pt idx="5">
                  <c:v>7.3000000000000043</c:v>
                </c:pt>
                <c:pt idx="6">
                  <c:v>-0.39999999999999858</c:v>
                </c:pt>
                <c:pt idx="7">
                  <c:v>-4.6999999999999957</c:v>
                </c:pt>
                <c:pt idx="8">
                  <c:v>-1.9000000000000021</c:v>
                </c:pt>
                <c:pt idx="9">
                  <c:v>8.0000000000000036</c:v>
                </c:pt>
                <c:pt idx="10">
                  <c:v>19.2</c:v>
                </c:pt>
                <c:pt idx="11">
                  <c:v>17.399999999999999</c:v>
                </c:pt>
                <c:pt idx="12">
                  <c:v>17.399999999999999</c:v>
                </c:pt>
                <c:pt idx="13">
                  <c:v>26</c:v>
                </c:pt>
                <c:pt idx="14">
                  <c:v>32.799999999999997</c:v>
                </c:pt>
                <c:pt idx="15">
                  <c:v>41.3</c:v>
                </c:pt>
                <c:pt idx="16">
                  <c:v>30.7</c:v>
                </c:pt>
                <c:pt idx="17">
                  <c:v>32</c:v>
                </c:pt>
                <c:pt idx="18">
                  <c:v>55.1</c:v>
                </c:pt>
                <c:pt idx="19">
                  <c:v>71.8</c:v>
                </c:pt>
                <c:pt idx="20">
                  <c:v>104.8</c:v>
                </c:pt>
                <c:pt idx="21">
                  <c:v>64.3</c:v>
                </c:pt>
                <c:pt idx="22">
                  <c:v>1.6</c:v>
                </c:pt>
                <c:pt idx="23">
                  <c:v>-27.5</c:v>
                </c:pt>
                <c:pt idx="24">
                  <c:v>-27.4</c:v>
                </c:pt>
                <c:pt idx="25">
                  <c:v>-34.4</c:v>
                </c:pt>
                <c:pt idx="26">
                  <c:v>-33.1</c:v>
                </c:pt>
                <c:pt idx="27">
                  <c:v>-21.4</c:v>
                </c:pt>
                <c:pt idx="28">
                  <c:v>-11.6</c:v>
                </c:pt>
              </c:numCache>
            </c:numRef>
          </c:val>
          <c:smooth val="0"/>
          <c:extLst>
            <c:ext xmlns:c16="http://schemas.microsoft.com/office/drawing/2014/chart" uri="{C3380CC4-5D6E-409C-BE32-E72D297353CC}">
              <c16:uniqueId val="{00000002-BEEC-407A-9871-347965347B74}"/>
            </c:ext>
          </c:extLst>
        </c:ser>
        <c:dLbls>
          <c:showLegendKey val="0"/>
          <c:showVal val="0"/>
          <c:showCatName val="0"/>
          <c:showSerName val="0"/>
          <c:showPercent val="0"/>
          <c:showBubbleSize val="0"/>
        </c:dLbls>
        <c:smooth val="0"/>
        <c:axId val="212763392"/>
        <c:axId val="212764928"/>
      </c:lineChart>
      <c:catAx>
        <c:axId val="212763392"/>
        <c:scaling>
          <c:orientation val="minMax"/>
        </c:scaling>
        <c:delete val="0"/>
        <c:axPos val="b"/>
        <c:numFmt formatCode="General" sourceLinked="1"/>
        <c:majorTickMark val="out"/>
        <c:minorTickMark val="none"/>
        <c:tickLblPos val="nextTo"/>
        <c:crossAx val="212764928"/>
        <c:crosses val="autoZero"/>
        <c:auto val="1"/>
        <c:lblAlgn val="ctr"/>
        <c:lblOffset val="100"/>
        <c:noMultiLvlLbl val="0"/>
      </c:catAx>
      <c:valAx>
        <c:axId val="212764928"/>
        <c:scaling>
          <c:orientation val="minMax"/>
        </c:scaling>
        <c:delete val="0"/>
        <c:axPos val="l"/>
        <c:majorGridlines/>
        <c:numFmt formatCode="General" sourceLinked="1"/>
        <c:majorTickMark val="out"/>
        <c:minorTickMark val="none"/>
        <c:tickLblPos val="nextTo"/>
        <c:crossAx val="212763392"/>
        <c:crosses val="autoZero"/>
        <c:crossBetween val="between"/>
      </c:valAx>
    </c:plotArea>
    <c:legend>
      <c:legendPos val="b"/>
      <c:layout>
        <c:manualLayout>
          <c:xMode val="edge"/>
          <c:yMode val="edge"/>
          <c:x val="0.18368969072039049"/>
          <c:y val="0.85674803149606304"/>
          <c:w val="0.63168751306529158"/>
          <c:h val="8.6109111361079863E-2"/>
        </c:manualLayout>
      </c:layout>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d7ca690-77fb-4dc2-9dbc-59304150e79d" xsi:nil="true"/>
    <lcf76f155ced4ddcb4097134ff3c332f xmlns="409269f7-a40a-4d74-be52-7169b696668b">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A54533F1DEF6A4B84FC1EA7A3DBA72A" ma:contentTypeVersion="11" ma:contentTypeDescription="Create a new document." ma:contentTypeScope="" ma:versionID="a53d7807425a9afac5183d56339ea590">
  <xsd:schema xmlns:xsd="http://www.w3.org/2001/XMLSchema" xmlns:xs="http://www.w3.org/2001/XMLSchema" xmlns:p="http://schemas.microsoft.com/office/2006/metadata/properties" xmlns:ns2="409269f7-a40a-4d74-be52-7169b696668b" xmlns:ns3="3d7ca690-77fb-4dc2-9dbc-59304150e79d" targetNamespace="http://schemas.microsoft.com/office/2006/metadata/properties" ma:root="true" ma:fieldsID="6c7b21f0ec48fd2e459b97ed1fff77ab" ns2:_="" ns3:_="">
    <xsd:import namespace="409269f7-a40a-4d74-be52-7169b696668b"/>
    <xsd:import namespace="3d7ca690-77fb-4dc2-9dbc-59304150e79d"/>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9269f7-a40a-4d74-be52-7169b696668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0438c398-5d14-466e-9d31-5a661b18a392"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d7ca690-77fb-4dc2-9dbc-59304150e79d"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bfc09954-6486-42f4-b15c-81922f430c3b}" ma:internalName="TaxCatchAll" ma:showField="CatchAllData" ma:web="3d7ca690-77fb-4dc2-9dbc-59304150e7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46FC038-0AEB-44D4-8A92-C8F04004D347}">
  <ds:schemaRefs>
    <ds:schemaRef ds:uri="http://schemas.openxmlformats.org/officeDocument/2006/bibliography"/>
  </ds:schemaRefs>
</ds:datastoreItem>
</file>

<file path=customXml/itemProps2.xml><?xml version="1.0" encoding="utf-8"?>
<ds:datastoreItem xmlns:ds="http://schemas.openxmlformats.org/officeDocument/2006/customXml" ds:itemID="{A2336B46-6B6F-4922-B426-CF82B641566C}">
  <ds:schemaRefs>
    <ds:schemaRef ds:uri="http://schemas.microsoft.com/sharepoint/v3/contenttype/forms"/>
  </ds:schemaRefs>
</ds:datastoreItem>
</file>

<file path=customXml/itemProps3.xml><?xml version="1.0" encoding="utf-8"?>
<ds:datastoreItem xmlns:ds="http://schemas.openxmlformats.org/officeDocument/2006/customXml" ds:itemID="{E60F409C-2E48-4B7C-9AA3-276DDDBCA5EE}">
  <ds:schemaRefs>
    <ds:schemaRef ds:uri="http://schemas.microsoft.com/office/2006/metadata/properties"/>
    <ds:schemaRef ds:uri="http://schemas.microsoft.com/office/infopath/2007/PartnerControls"/>
    <ds:schemaRef ds:uri="3d7ca690-77fb-4dc2-9dbc-59304150e79d"/>
    <ds:schemaRef ds:uri="409269f7-a40a-4d74-be52-7169b696668b"/>
  </ds:schemaRefs>
</ds:datastoreItem>
</file>

<file path=customXml/itemProps4.xml><?xml version="1.0" encoding="utf-8"?>
<ds:datastoreItem xmlns:ds="http://schemas.openxmlformats.org/officeDocument/2006/customXml" ds:itemID="{97C21593-D9CC-4045-9871-013C34AD76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9269f7-a40a-4d74-be52-7169b696668b"/>
    <ds:schemaRef ds:uri="3d7ca690-77fb-4dc2-9dbc-59304150e7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93213ed-66bb-4e32-ab96-b6a7c74467a4}" enabled="0" method="" siteId="{e93213ed-66bb-4e32-ab96-b6a7c74467a4}" removed="1"/>
</clbl:labelList>
</file>

<file path=docProps/app.xml><?xml version="1.0" encoding="utf-8"?>
<Properties xmlns="http://schemas.openxmlformats.org/officeDocument/2006/extended-properties" xmlns:vt="http://schemas.openxmlformats.org/officeDocument/2006/docPropsVTypes">
  <Template>ESRI%20Research%20Series%20Exemplar%20June%202025.dotx</Template>
  <TotalTime>21</TotalTime>
  <Pages>19</Pages>
  <Words>1804</Words>
  <Characters>10285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Capistrano</dc:creator>
  <cp:lastModifiedBy>Daniel Capistrano</cp:lastModifiedBy>
  <cp:revision>7</cp:revision>
  <cp:lastPrinted>2017-03-14T12:46:00Z</cp:lastPrinted>
  <dcterms:created xsi:type="dcterms:W3CDTF">2025-10-03T08:01:00Z</dcterms:created>
  <dcterms:modified xsi:type="dcterms:W3CDTF">2025-10-07T16:44:00Z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0x0101007A54533F1DEF6A4B84FC1EA7A3DBA72A</vt:lpwstr>
  </property>
</Properties>
</file>